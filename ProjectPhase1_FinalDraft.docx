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90810" w14:textId="77777777" w:rsidR="00C6554A" w:rsidRPr="00170890" w:rsidRDefault="002554CD" w:rsidP="00C6554A">
      <w:pPr>
        <w:pStyle w:val="Photo"/>
        <w:rPr>
          <w:rFonts w:ascii="Verdana" w:hAnsi="Verdana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170890">
        <w:rPr>
          <w:rFonts w:ascii="Verdana" w:hAnsi="Verdana"/>
          <w:noProof/>
        </w:rPr>
        <w:drawing>
          <wp:inline distT="0" distB="0" distL="0" distR="0" wp14:anchorId="606FDABD" wp14:editId="1CD0D202">
            <wp:extent cx="3657600" cy="365760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25474D7E" w14:textId="454E37B5" w:rsidR="00C6554A" w:rsidRPr="00170890" w:rsidRDefault="005A6B51" w:rsidP="00C6554A">
      <w:pPr>
        <w:pStyle w:val="Title"/>
        <w:rPr>
          <w:rFonts w:ascii="Verdana" w:hAnsi="Verdana"/>
        </w:rPr>
      </w:pPr>
      <w:r w:rsidRPr="47B69A31">
        <w:rPr>
          <w:rFonts w:ascii="Verdana" w:hAnsi="Verdana"/>
        </w:rPr>
        <w:t>Worldly</w:t>
      </w:r>
      <w:r w:rsidR="6409BF5A" w:rsidRPr="47B69A31">
        <w:rPr>
          <w:rFonts w:ascii="Verdana" w:hAnsi="Verdana"/>
        </w:rPr>
        <w:t xml:space="preserve"> Travelers</w:t>
      </w:r>
    </w:p>
    <w:p w14:paraId="3B74A208" w14:textId="6BFD543D" w:rsidR="00C6554A" w:rsidRPr="00170890" w:rsidRDefault="00DA4CAB" w:rsidP="00C6554A">
      <w:pPr>
        <w:pStyle w:val="Subtitle"/>
        <w:rPr>
          <w:rFonts w:ascii="Verdana" w:hAnsi="Verdana"/>
        </w:rPr>
      </w:pPr>
      <w:sdt>
        <w:sdtPr>
          <w:rPr>
            <w:rFonts w:ascii="Verdana" w:hAnsi="Verdana"/>
          </w:rPr>
          <w:alias w:val="Report Subtitle:"/>
          <w:tag w:val="Report Subtitle:"/>
          <w:id w:val="1354841790"/>
          <w:placeholder>
            <w:docPart w:val="6AB5059DE17342128DB37ACA6409855A"/>
          </w:placeholder>
          <w:temporary/>
          <w:showingPlcHdr/>
          <w15:appearance w15:val="hidden"/>
        </w:sdtPr>
        <w:sdtEndPr/>
        <w:sdtContent/>
      </w:sdt>
    </w:p>
    <w:p w14:paraId="0478DCC9" w14:textId="12D076C0" w:rsidR="00C6554A" w:rsidRPr="00170890" w:rsidRDefault="1B0EE70F" w:rsidP="00C6554A">
      <w:pPr>
        <w:pStyle w:val="ContactInfo"/>
        <w:rPr>
          <w:rFonts w:ascii="Verdana" w:hAnsi="Verdana"/>
        </w:rPr>
      </w:pPr>
      <w:r w:rsidRPr="2678A2EB">
        <w:rPr>
          <w:rFonts w:ascii="Verdana" w:hAnsi="Verdana"/>
        </w:rPr>
        <w:t xml:space="preserve">Leila </w:t>
      </w:r>
      <w:proofErr w:type="spellStart"/>
      <w:r w:rsidR="46170B2A" w:rsidRPr="2678A2EB">
        <w:rPr>
          <w:rFonts w:ascii="Verdana" w:hAnsi="Verdana"/>
        </w:rPr>
        <w:t>Nalivkina</w:t>
      </w:r>
      <w:proofErr w:type="spellEnd"/>
      <w:r w:rsidRPr="2678A2EB">
        <w:rPr>
          <w:rFonts w:ascii="Verdana" w:hAnsi="Verdana"/>
        </w:rPr>
        <w:t>,</w:t>
      </w:r>
      <w:r w:rsidR="135085D3" w:rsidRPr="2678A2EB">
        <w:rPr>
          <w:rFonts w:ascii="Verdana" w:hAnsi="Verdana"/>
        </w:rPr>
        <w:t xml:space="preserve"> </w:t>
      </w:r>
      <w:r w:rsidRPr="2678A2EB">
        <w:rPr>
          <w:rFonts w:ascii="Verdana" w:hAnsi="Verdana"/>
        </w:rPr>
        <w:t xml:space="preserve">Lisa </w:t>
      </w:r>
      <w:r w:rsidR="2C914D07" w:rsidRPr="2678A2EB">
        <w:rPr>
          <w:rFonts w:ascii="Verdana" w:hAnsi="Verdana"/>
        </w:rPr>
        <w:t>Jowett</w:t>
      </w:r>
      <w:r w:rsidRPr="2678A2EB">
        <w:rPr>
          <w:rFonts w:ascii="Verdana" w:hAnsi="Verdana"/>
        </w:rPr>
        <w:t>,</w:t>
      </w:r>
      <w:r w:rsidR="3906609C" w:rsidRPr="2678A2EB">
        <w:rPr>
          <w:rFonts w:ascii="Verdana" w:hAnsi="Verdana"/>
        </w:rPr>
        <w:t xml:space="preserve"> </w:t>
      </w:r>
      <w:r w:rsidRPr="2678A2EB">
        <w:rPr>
          <w:rFonts w:ascii="Verdana" w:hAnsi="Verdana"/>
        </w:rPr>
        <w:t>Paignton Wild</w:t>
      </w:r>
      <w:r w:rsidR="4F12BD40" w:rsidRPr="2678A2EB">
        <w:rPr>
          <w:rFonts w:ascii="Verdana" w:hAnsi="Verdana"/>
        </w:rPr>
        <w:t xml:space="preserve"> </w:t>
      </w:r>
      <w:r w:rsidR="0B62CA30" w:rsidRPr="2678A2EB">
        <w:rPr>
          <w:rFonts w:ascii="Verdana" w:hAnsi="Verdana"/>
        </w:rPr>
        <w:t>|</w:t>
      </w:r>
      <w:r w:rsidR="4F12BD40" w:rsidRPr="2678A2EB">
        <w:rPr>
          <w:rFonts w:ascii="Verdana" w:hAnsi="Verdana"/>
        </w:rPr>
        <w:t xml:space="preserve"> </w:t>
      </w:r>
      <w:r w:rsidR="2DE19BAF" w:rsidRPr="2678A2EB">
        <w:rPr>
          <w:rFonts w:ascii="Verdana" w:hAnsi="Verdana"/>
        </w:rPr>
        <w:t>CMPS-253-SA1</w:t>
      </w:r>
      <w:r w:rsidR="4F12BD40" w:rsidRPr="2678A2EB">
        <w:rPr>
          <w:rFonts w:ascii="Verdana" w:hAnsi="Verdana"/>
        </w:rPr>
        <w:t xml:space="preserve"> </w:t>
      </w:r>
      <w:r w:rsidR="0B62CA30" w:rsidRPr="2678A2EB">
        <w:rPr>
          <w:rFonts w:ascii="Verdana" w:hAnsi="Verdana"/>
        </w:rPr>
        <w:t>|</w:t>
      </w:r>
      <w:r w:rsidR="4F12BD40" w:rsidRPr="2678A2EB">
        <w:rPr>
          <w:rFonts w:ascii="Verdana" w:hAnsi="Verdana"/>
        </w:rPr>
        <w:t xml:space="preserve"> </w:t>
      </w:r>
      <w:r w:rsidR="1B53DDFE" w:rsidRPr="2678A2EB">
        <w:rPr>
          <w:rFonts w:ascii="Verdana" w:hAnsi="Verdana"/>
        </w:rPr>
        <w:t>OCT 20, 2021</w:t>
      </w:r>
      <w:r w:rsidRPr="2678A2EB">
        <w:rPr>
          <w:rFonts w:ascii="Verdana" w:hAnsi="Verdana"/>
        </w:rPr>
        <w:br w:type="page"/>
      </w:r>
    </w:p>
    <w:p w14:paraId="2BBAB043" w14:textId="6BD576D5" w:rsidR="00C6554A" w:rsidRPr="005D0F4E" w:rsidRDefault="00D35F6E" w:rsidP="00C6554A">
      <w:pPr>
        <w:pStyle w:val="Heading1"/>
        <w:rPr>
          <w:rFonts w:ascii="Verdana" w:hAnsi="Verdana"/>
          <w:sz w:val="28"/>
          <w:szCs w:val="20"/>
        </w:rPr>
      </w:pPr>
      <w:r w:rsidRPr="005D0F4E">
        <w:rPr>
          <w:rFonts w:ascii="Verdana" w:hAnsi="Verdana"/>
          <w:sz w:val="28"/>
          <w:szCs w:val="20"/>
        </w:rPr>
        <w:lastRenderedPageBreak/>
        <w:t>IDENTIFY PROJECT IDEA</w:t>
      </w:r>
    </w:p>
    <w:p w14:paraId="4C9CDB0C" w14:textId="0B4C2BEB" w:rsidR="3C0F2465" w:rsidRDefault="3C0F2465" w:rsidP="58923C68">
      <w:pPr>
        <w:rPr>
          <w:rFonts w:ascii="Verdana" w:hAnsi="Verdana"/>
        </w:rPr>
      </w:pPr>
      <w:r w:rsidRPr="58923C68">
        <w:rPr>
          <w:rFonts w:ascii="Verdana" w:hAnsi="Verdana"/>
        </w:rPr>
        <w:t xml:space="preserve">We are going to develop a travel (term) website. </w:t>
      </w:r>
      <w:r w:rsidR="20018DA3" w:rsidRPr="58923C68">
        <w:rPr>
          <w:rFonts w:ascii="Verdana" w:hAnsi="Verdana"/>
        </w:rPr>
        <w:t>With the world changing due to COVID-19</w:t>
      </w:r>
      <w:r w:rsidR="00045FAE">
        <w:rPr>
          <w:rFonts w:ascii="Verdana" w:hAnsi="Verdana"/>
        </w:rPr>
        <w:t>,</w:t>
      </w:r>
      <w:r w:rsidR="477F6C06" w:rsidRPr="3E790F4A">
        <w:rPr>
          <w:rFonts w:ascii="Verdana" w:hAnsi="Verdana"/>
        </w:rPr>
        <w:t xml:space="preserve"> </w:t>
      </w:r>
      <w:r w:rsidR="477F6C06" w:rsidRPr="77DE6458">
        <w:rPr>
          <w:rFonts w:ascii="Verdana" w:hAnsi="Verdana"/>
        </w:rPr>
        <w:t xml:space="preserve">travelers are searching for a </w:t>
      </w:r>
      <w:r w:rsidR="477F6C06" w:rsidRPr="678D2F63">
        <w:rPr>
          <w:rFonts w:ascii="Verdana" w:hAnsi="Verdana"/>
        </w:rPr>
        <w:t xml:space="preserve">reputable source of safety </w:t>
      </w:r>
      <w:r w:rsidR="477F6C06" w:rsidRPr="34E464F5">
        <w:rPr>
          <w:rFonts w:ascii="Verdana" w:hAnsi="Verdana"/>
        </w:rPr>
        <w:t>information when they are planning travel</w:t>
      </w:r>
      <w:r w:rsidR="477F6C06" w:rsidRPr="023B9A87">
        <w:rPr>
          <w:rFonts w:ascii="Verdana" w:hAnsi="Verdana"/>
        </w:rPr>
        <w:t xml:space="preserve">. </w:t>
      </w:r>
      <w:r w:rsidR="477F6C06" w:rsidRPr="3AA3DE56">
        <w:rPr>
          <w:rFonts w:ascii="Verdana" w:hAnsi="Verdana"/>
        </w:rPr>
        <w:t xml:space="preserve">COVID-19 has been </w:t>
      </w:r>
      <w:r w:rsidR="477F6C06" w:rsidRPr="6DB3D71B">
        <w:rPr>
          <w:rFonts w:ascii="Verdana" w:hAnsi="Verdana"/>
        </w:rPr>
        <w:t>particular</w:t>
      </w:r>
      <w:r w:rsidR="653FFECC" w:rsidRPr="6DB3D71B">
        <w:rPr>
          <w:rFonts w:ascii="Verdana" w:hAnsi="Verdana"/>
        </w:rPr>
        <w:t>l</w:t>
      </w:r>
      <w:r w:rsidR="477F6C06" w:rsidRPr="6DB3D71B">
        <w:rPr>
          <w:rFonts w:ascii="Verdana" w:hAnsi="Verdana"/>
        </w:rPr>
        <w:t>y</w:t>
      </w:r>
      <w:r w:rsidR="477F6C06" w:rsidRPr="3AA3DE56">
        <w:rPr>
          <w:rFonts w:ascii="Verdana" w:hAnsi="Verdana"/>
        </w:rPr>
        <w:t xml:space="preserve"> difficult for people looking to </w:t>
      </w:r>
      <w:r w:rsidR="477F6C06" w:rsidRPr="179DAFAA">
        <w:rPr>
          <w:rFonts w:ascii="Verdana" w:hAnsi="Verdana"/>
        </w:rPr>
        <w:t xml:space="preserve">travel because there is so much </w:t>
      </w:r>
      <w:r w:rsidR="477F6C06" w:rsidRPr="71F155FD">
        <w:rPr>
          <w:rFonts w:ascii="Verdana" w:hAnsi="Verdana"/>
        </w:rPr>
        <w:t xml:space="preserve">uncertainty </w:t>
      </w:r>
      <w:r w:rsidR="719BB733" w:rsidRPr="6DB3D71B">
        <w:rPr>
          <w:rFonts w:ascii="Verdana" w:hAnsi="Verdana"/>
        </w:rPr>
        <w:t>in</w:t>
      </w:r>
      <w:r w:rsidR="477F6C06" w:rsidRPr="1CB3FA86">
        <w:rPr>
          <w:rFonts w:ascii="Verdana" w:hAnsi="Verdana"/>
        </w:rPr>
        <w:t xml:space="preserve"> government </w:t>
      </w:r>
      <w:r w:rsidR="281D1111" w:rsidRPr="5F45DD63">
        <w:rPr>
          <w:rFonts w:ascii="Verdana" w:hAnsi="Verdana"/>
        </w:rPr>
        <w:t xml:space="preserve">policies. </w:t>
      </w:r>
      <w:r w:rsidR="002E5A4D">
        <w:rPr>
          <w:rFonts w:ascii="Verdana" w:hAnsi="Verdana"/>
        </w:rPr>
        <w:t>R</w:t>
      </w:r>
      <w:r w:rsidR="281D1111" w:rsidRPr="5F45DD63">
        <w:rPr>
          <w:rFonts w:ascii="Verdana" w:hAnsi="Verdana"/>
        </w:rPr>
        <w:t xml:space="preserve">estrictions are being </w:t>
      </w:r>
      <w:r w:rsidR="281D1111" w:rsidRPr="320E144A">
        <w:rPr>
          <w:rFonts w:ascii="Verdana" w:hAnsi="Verdana"/>
        </w:rPr>
        <w:t xml:space="preserve">put into place and lifted on a daily basis. </w:t>
      </w:r>
      <w:r w:rsidR="29465589" w:rsidRPr="7D0B9DAE">
        <w:rPr>
          <w:rFonts w:ascii="Verdana" w:hAnsi="Verdana"/>
        </w:rPr>
        <w:t xml:space="preserve">Our website will focus heavily on safety and </w:t>
      </w:r>
      <w:r w:rsidR="0DB70A44" w:rsidRPr="6DB3D71B">
        <w:rPr>
          <w:rFonts w:ascii="Verdana" w:hAnsi="Verdana"/>
        </w:rPr>
        <w:t>transparency</w:t>
      </w:r>
      <w:r w:rsidR="29465589" w:rsidRPr="7D0B9DAE">
        <w:rPr>
          <w:rFonts w:ascii="Verdana" w:hAnsi="Verdana"/>
        </w:rPr>
        <w:t xml:space="preserve"> to give the</w:t>
      </w:r>
      <w:r w:rsidR="29465589" w:rsidRPr="037C40F4">
        <w:rPr>
          <w:rFonts w:ascii="Verdana" w:hAnsi="Verdana"/>
        </w:rPr>
        <w:t xml:space="preserve"> </w:t>
      </w:r>
      <w:r w:rsidR="29465589" w:rsidRPr="355D1701">
        <w:rPr>
          <w:rFonts w:ascii="Verdana" w:hAnsi="Verdana"/>
        </w:rPr>
        <w:t>customer</w:t>
      </w:r>
      <w:r w:rsidR="29465589" w:rsidRPr="037C40F4">
        <w:rPr>
          <w:rFonts w:ascii="Verdana" w:hAnsi="Verdana"/>
        </w:rPr>
        <w:t xml:space="preserve"> the best vacation possible. </w:t>
      </w:r>
    </w:p>
    <w:p w14:paraId="2AC40D1B" w14:textId="23D61C87" w:rsidR="21AE43D5" w:rsidRDefault="21AE43D5" w:rsidP="42FD5767">
      <w:pPr>
        <w:rPr>
          <w:rFonts w:ascii="Verdana" w:hAnsi="Verdana"/>
        </w:rPr>
      </w:pPr>
      <w:r w:rsidRPr="02B677A2">
        <w:rPr>
          <w:rFonts w:ascii="Verdana" w:hAnsi="Verdana"/>
        </w:rPr>
        <w:t xml:space="preserve">The </w:t>
      </w:r>
      <w:r w:rsidRPr="7EB31A3B">
        <w:rPr>
          <w:rFonts w:ascii="Verdana" w:hAnsi="Verdana"/>
        </w:rPr>
        <w:t>primary</w:t>
      </w:r>
      <w:r w:rsidRPr="02B677A2">
        <w:rPr>
          <w:rFonts w:ascii="Verdana" w:hAnsi="Verdana"/>
        </w:rPr>
        <w:t xml:space="preserve"> problem that our project will address is the lack of safety </w:t>
      </w:r>
      <w:r w:rsidRPr="6ADC63F0">
        <w:rPr>
          <w:rFonts w:ascii="Verdana" w:hAnsi="Verdana"/>
        </w:rPr>
        <w:t xml:space="preserve">information and flexibility that other travel websites provide. </w:t>
      </w:r>
      <w:r w:rsidRPr="7EB31A3B">
        <w:rPr>
          <w:rFonts w:ascii="Verdana" w:hAnsi="Verdana"/>
        </w:rPr>
        <w:t xml:space="preserve">Health concerns are at </w:t>
      </w:r>
      <w:r w:rsidRPr="40085F99">
        <w:rPr>
          <w:rFonts w:ascii="Verdana" w:hAnsi="Verdana"/>
        </w:rPr>
        <w:t>an all</w:t>
      </w:r>
      <w:r w:rsidR="3FA70374" w:rsidRPr="6DB3D71B">
        <w:rPr>
          <w:rFonts w:ascii="Verdana" w:hAnsi="Verdana"/>
        </w:rPr>
        <w:t>-</w:t>
      </w:r>
      <w:r w:rsidRPr="40085F99">
        <w:rPr>
          <w:rFonts w:ascii="Verdana" w:hAnsi="Verdana"/>
        </w:rPr>
        <w:t xml:space="preserve">time high due to the </w:t>
      </w:r>
      <w:r w:rsidRPr="0642E964">
        <w:rPr>
          <w:rFonts w:ascii="Verdana" w:hAnsi="Verdana"/>
        </w:rPr>
        <w:t xml:space="preserve">global pandemic. </w:t>
      </w:r>
      <w:r w:rsidR="7A62B0A0" w:rsidRPr="6DB3D71B">
        <w:rPr>
          <w:rFonts w:ascii="Verdana" w:hAnsi="Verdana"/>
        </w:rPr>
        <w:t>For</w:t>
      </w:r>
      <w:r w:rsidRPr="7CA4BDF1">
        <w:rPr>
          <w:rFonts w:ascii="Verdana" w:hAnsi="Verdana"/>
        </w:rPr>
        <w:t xml:space="preserve"> customers to feel safe </w:t>
      </w:r>
      <w:r w:rsidR="00ED5FCD">
        <w:rPr>
          <w:rFonts w:ascii="Verdana" w:hAnsi="Verdana"/>
        </w:rPr>
        <w:t xml:space="preserve">when </w:t>
      </w:r>
      <w:r w:rsidRPr="7CA4BDF1">
        <w:rPr>
          <w:rFonts w:ascii="Verdana" w:hAnsi="Verdana"/>
        </w:rPr>
        <w:t>traveling</w:t>
      </w:r>
      <w:r w:rsidR="00DB0235">
        <w:rPr>
          <w:rFonts w:ascii="Verdana" w:hAnsi="Verdana"/>
        </w:rPr>
        <w:t>,</w:t>
      </w:r>
      <w:r w:rsidR="0C8BFEDC" w:rsidRPr="7CA4BDF1">
        <w:rPr>
          <w:rFonts w:ascii="Verdana" w:hAnsi="Verdana"/>
        </w:rPr>
        <w:t xml:space="preserve"> they </w:t>
      </w:r>
      <w:r w:rsidR="0C8BFEDC" w:rsidRPr="0C0262C5">
        <w:rPr>
          <w:rFonts w:ascii="Verdana" w:hAnsi="Verdana"/>
        </w:rPr>
        <w:t xml:space="preserve">need to have the most up to date </w:t>
      </w:r>
      <w:r w:rsidR="00FC3519">
        <w:rPr>
          <w:rFonts w:ascii="Verdana" w:hAnsi="Verdana"/>
        </w:rPr>
        <w:t>information on</w:t>
      </w:r>
      <w:r w:rsidR="0C8BFEDC" w:rsidRPr="0C0262C5">
        <w:rPr>
          <w:rFonts w:ascii="Verdana" w:hAnsi="Verdana"/>
        </w:rPr>
        <w:t xml:space="preserve"> </w:t>
      </w:r>
      <w:r w:rsidR="0C8BFEDC" w:rsidRPr="5476E49A">
        <w:rPr>
          <w:rFonts w:ascii="Verdana" w:hAnsi="Verdana"/>
        </w:rPr>
        <w:t xml:space="preserve">health </w:t>
      </w:r>
      <w:r w:rsidR="0C8BFEDC" w:rsidRPr="1F942221">
        <w:rPr>
          <w:rFonts w:ascii="Verdana" w:hAnsi="Verdana"/>
        </w:rPr>
        <w:t xml:space="preserve">restrictions of the </w:t>
      </w:r>
      <w:r w:rsidR="0C8BFEDC" w:rsidRPr="413A8DB6">
        <w:rPr>
          <w:rFonts w:ascii="Verdana" w:hAnsi="Verdana"/>
        </w:rPr>
        <w:t xml:space="preserve">place </w:t>
      </w:r>
      <w:r w:rsidR="260B83EE" w:rsidRPr="6DB3D71B">
        <w:rPr>
          <w:rFonts w:ascii="Verdana" w:hAnsi="Verdana"/>
        </w:rPr>
        <w:t>they</w:t>
      </w:r>
      <w:r w:rsidR="0C8BFEDC" w:rsidRPr="413A8DB6">
        <w:rPr>
          <w:rFonts w:ascii="Verdana" w:hAnsi="Verdana"/>
        </w:rPr>
        <w:t xml:space="preserve"> are </w:t>
      </w:r>
      <w:r w:rsidR="00FC3519">
        <w:rPr>
          <w:rFonts w:ascii="Verdana" w:hAnsi="Verdana"/>
        </w:rPr>
        <w:t>departing</w:t>
      </w:r>
      <w:r w:rsidR="0C8BFEDC" w:rsidRPr="413A8DB6">
        <w:rPr>
          <w:rFonts w:ascii="Verdana" w:hAnsi="Verdana"/>
        </w:rPr>
        <w:t xml:space="preserve"> </w:t>
      </w:r>
      <w:r w:rsidR="00E62390">
        <w:rPr>
          <w:rFonts w:ascii="Verdana" w:hAnsi="Verdana"/>
        </w:rPr>
        <w:t>from</w:t>
      </w:r>
      <w:r w:rsidR="0C8BFEDC" w:rsidRPr="413A8DB6">
        <w:rPr>
          <w:rFonts w:ascii="Verdana" w:hAnsi="Verdana"/>
        </w:rPr>
        <w:t xml:space="preserve"> (country</w:t>
      </w:r>
      <w:r w:rsidR="0C8BFEDC" w:rsidRPr="7A33AFCF">
        <w:rPr>
          <w:rFonts w:ascii="Verdana" w:hAnsi="Verdana"/>
        </w:rPr>
        <w:t>,</w:t>
      </w:r>
      <w:r w:rsidR="0C8BFEDC" w:rsidRPr="3DC57DE9">
        <w:rPr>
          <w:rFonts w:ascii="Verdana" w:hAnsi="Verdana"/>
        </w:rPr>
        <w:t xml:space="preserve"> </w:t>
      </w:r>
      <w:r w:rsidR="0C8BFEDC" w:rsidRPr="7A33AFCF">
        <w:rPr>
          <w:rFonts w:ascii="Verdana" w:hAnsi="Verdana"/>
        </w:rPr>
        <w:t>Province, state</w:t>
      </w:r>
      <w:r w:rsidR="0033319A">
        <w:rPr>
          <w:rFonts w:ascii="Verdana" w:hAnsi="Verdana"/>
        </w:rPr>
        <w:t>,</w:t>
      </w:r>
      <w:r w:rsidR="0C8BFEDC" w:rsidRPr="7A33AFCF">
        <w:rPr>
          <w:rFonts w:ascii="Verdana" w:hAnsi="Verdana"/>
        </w:rPr>
        <w:t xml:space="preserve"> </w:t>
      </w:r>
      <w:r w:rsidR="0033319A">
        <w:rPr>
          <w:rFonts w:ascii="Verdana" w:hAnsi="Verdana"/>
        </w:rPr>
        <w:t>e</w:t>
      </w:r>
      <w:r w:rsidR="0C8BFEDC" w:rsidRPr="3DC57DE9">
        <w:rPr>
          <w:rFonts w:ascii="Verdana" w:hAnsi="Verdana"/>
        </w:rPr>
        <w:t>tc</w:t>
      </w:r>
      <w:r w:rsidR="655E512D" w:rsidRPr="3D02A6AA">
        <w:rPr>
          <w:rFonts w:ascii="Verdana" w:hAnsi="Verdana"/>
        </w:rPr>
        <w:t>.</w:t>
      </w:r>
      <w:r w:rsidR="0C8BFEDC" w:rsidRPr="3D02A6AA">
        <w:rPr>
          <w:rFonts w:ascii="Verdana" w:hAnsi="Verdana"/>
        </w:rPr>
        <w:t>)</w:t>
      </w:r>
      <w:r w:rsidR="0C8BFEDC" w:rsidRPr="3DC57DE9">
        <w:rPr>
          <w:rFonts w:ascii="Verdana" w:hAnsi="Verdana"/>
        </w:rPr>
        <w:t xml:space="preserve"> and the </w:t>
      </w:r>
      <w:r w:rsidR="00E62390">
        <w:rPr>
          <w:rFonts w:ascii="Verdana" w:hAnsi="Verdana"/>
        </w:rPr>
        <w:t xml:space="preserve">current </w:t>
      </w:r>
      <w:r w:rsidR="0C8BFEDC" w:rsidRPr="3DC57DE9">
        <w:rPr>
          <w:rFonts w:ascii="Verdana" w:hAnsi="Verdana"/>
        </w:rPr>
        <w:t xml:space="preserve">health restrictions of the </w:t>
      </w:r>
      <w:r w:rsidR="0C8BFEDC" w:rsidRPr="3409978E">
        <w:rPr>
          <w:rFonts w:ascii="Verdana" w:hAnsi="Verdana"/>
        </w:rPr>
        <w:t>locations</w:t>
      </w:r>
      <w:r w:rsidR="0C8BFEDC" w:rsidRPr="01C37EF8">
        <w:rPr>
          <w:rFonts w:ascii="Verdana" w:hAnsi="Verdana"/>
        </w:rPr>
        <w:t xml:space="preserve"> that they will be travelling to</w:t>
      </w:r>
      <w:r w:rsidR="0C8BFEDC" w:rsidRPr="3409978E">
        <w:rPr>
          <w:rFonts w:ascii="Verdana" w:hAnsi="Verdana"/>
        </w:rPr>
        <w:t xml:space="preserve">. </w:t>
      </w:r>
    </w:p>
    <w:p w14:paraId="0479B75D" w14:textId="610BC761" w:rsidR="00807B8B" w:rsidRDefault="29465589" w:rsidP="126DB2D2">
      <w:pPr>
        <w:rPr>
          <w:rFonts w:ascii="Verdana" w:hAnsi="Verdana"/>
        </w:rPr>
      </w:pPr>
      <w:r w:rsidRPr="126DB2D2">
        <w:rPr>
          <w:rFonts w:ascii="Verdana" w:hAnsi="Verdana"/>
        </w:rPr>
        <w:t xml:space="preserve">When we conducted our user </w:t>
      </w:r>
      <w:r w:rsidRPr="32465951">
        <w:rPr>
          <w:rFonts w:ascii="Verdana" w:hAnsi="Verdana"/>
        </w:rPr>
        <w:t>research the theme of safety</w:t>
      </w:r>
      <w:r w:rsidR="00D71649">
        <w:rPr>
          <w:rFonts w:ascii="Verdana" w:hAnsi="Verdana"/>
        </w:rPr>
        <w:t xml:space="preserve">, </w:t>
      </w:r>
      <w:r w:rsidRPr="355D1701">
        <w:rPr>
          <w:rFonts w:ascii="Verdana" w:hAnsi="Verdana"/>
        </w:rPr>
        <w:t>cost</w:t>
      </w:r>
      <w:r w:rsidR="00D71649">
        <w:rPr>
          <w:rFonts w:ascii="Verdana" w:hAnsi="Verdana"/>
        </w:rPr>
        <w:t>,</w:t>
      </w:r>
      <w:r w:rsidRPr="32465951">
        <w:rPr>
          <w:rFonts w:ascii="Verdana" w:hAnsi="Verdana"/>
        </w:rPr>
        <w:t xml:space="preserve"> </w:t>
      </w:r>
      <w:r w:rsidRPr="355D1701">
        <w:rPr>
          <w:rFonts w:ascii="Verdana" w:hAnsi="Verdana"/>
        </w:rPr>
        <w:t xml:space="preserve">and </w:t>
      </w:r>
      <w:r w:rsidR="001B5C1D">
        <w:rPr>
          <w:rFonts w:ascii="Verdana" w:hAnsi="Verdana"/>
        </w:rPr>
        <w:t xml:space="preserve">relevant </w:t>
      </w:r>
      <w:r w:rsidR="00025DC7">
        <w:rPr>
          <w:rFonts w:ascii="Verdana" w:hAnsi="Verdana"/>
        </w:rPr>
        <w:t xml:space="preserve">travel </w:t>
      </w:r>
      <w:r w:rsidR="001B5C1D">
        <w:rPr>
          <w:rFonts w:ascii="Verdana" w:hAnsi="Verdana"/>
        </w:rPr>
        <w:t>information</w:t>
      </w:r>
      <w:r w:rsidRPr="355D1701">
        <w:rPr>
          <w:rFonts w:ascii="Verdana" w:hAnsi="Verdana"/>
        </w:rPr>
        <w:t xml:space="preserve"> came up frequently. </w:t>
      </w:r>
      <w:r w:rsidR="00237E67">
        <w:rPr>
          <w:rFonts w:ascii="Verdana" w:hAnsi="Verdana"/>
        </w:rPr>
        <w:t>With so much information available on Google it</w:t>
      </w:r>
      <w:r w:rsidR="00701A91">
        <w:rPr>
          <w:rFonts w:ascii="Verdana" w:hAnsi="Verdana"/>
        </w:rPr>
        <w:t xml:space="preserve"> i</w:t>
      </w:r>
      <w:r w:rsidR="00237E67">
        <w:rPr>
          <w:rFonts w:ascii="Verdana" w:hAnsi="Verdana"/>
        </w:rPr>
        <w:t xml:space="preserve">s easy to get lost in </w:t>
      </w:r>
      <w:r w:rsidR="00E45F7D">
        <w:rPr>
          <w:rFonts w:ascii="Verdana" w:hAnsi="Verdana"/>
        </w:rPr>
        <w:t xml:space="preserve">irrelevant information. By providing a </w:t>
      </w:r>
      <w:r w:rsidR="00297228">
        <w:rPr>
          <w:rFonts w:ascii="Verdana" w:hAnsi="Verdana"/>
        </w:rPr>
        <w:t xml:space="preserve">“one stop” location for travel information we can help our users reduce the time it takes </w:t>
      </w:r>
      <w:r w:rsidR="005E6881">
        <w:rPr>
          <w:rFonts w:ascii="Verdana" w:hAnsi="Verdana"/>
        </w:rPr>
        <w:t>for them</w:t>
      </w:r>
      <w:r w:rsidR="00297228">
        <w:rPr>
          <w:rFonts w:ascii="Verdana" w:hAnsi="Verdana"/>
        </w:rPr>
        <w:t xml:space="preserve"> to </w:t>
      </w:r>
      <w:r w:rsidR="005E6881">
        <w:rPr>
          <w:rFonts w:ascii="Verdana" w:hAnsi="Verdana"/>
        </w:rPr>
        <w:t xml:space="preserve">conduct their </w:t>
      </w:r>
      <w:r w:rsidR="00297228">
        <w:rPr>
          <w:rFonts w:ascii="Verdana" w:hAnsi="Verdana"/>
        </w:rPr>
        <w:t>research</w:t>
      </w:r>
      <w:r w:rsidR="005E6881">
        <w:rPr>
          <w:rFonts w:ascii="Verdana" w:hAnsi="Verdana"/>
        </w:rPr>
        <w:t>.</w:t>
      </w:r>
    </w:p>
    <w:p w14:paraId="0349E62E" w14:textId="59158327" w:rsidR="29465589" w:rsidRDefault="29465589" w:rsidP="126DB2D2">
      <w:pPr>
        <w:rPr>
          <w:rFonts w:ascii="Verdana" w:hAnsi="Verdana"/>
        </w:rPr>
      </w:pPr>
      <w:r w:rsidRPr="567C2569">
        <w:rPr>
          <w:rFonts w:ascii="Verdana" w:hAnsi="Verdana"/>
        </w:rPr>
        <w:t xml:space="preserve">By </w:t>
      </w:r>
      <w:r w:rsidR="00867507" w:rsidRPr="567C2569">
        <w:rPr>
          <w:rFonts w:ascii="Verdana" w:hAnsi="Verdana"/>
        </w:rPr>
        <w:t xml:space="preserve">clearly </w:t>
      </w:r>
      <w:r w:rsidRPr="567C2569">
        <w:rPr>
          <w:rFonts w:ascii="Verdana" w:hAnsi="Verdana"/>
        </w:rPr>
        <w:t xml:space="preserve">showing the customer the price that our website charges to book </w:t>
      </w:r>
      <w:r w:rsidR="72F3DB57" w:rsidRPr="6DB3D71B">
        <w:rPr>
          <w:rFonts w:ascii="Verdana" w:hAnsi="Verdana"/>
        </w:rPr>
        <w:t>their</w:t>
      </w:r>
      <w:r w:rsidRPr="2A416D8F">
        <w:rPr>
          <w:rFonts w:ascii="Verdana" w:hAnsi="Verdana"/>
        </w:rPr>
        <w:t xml:space="preserve"> trip, we can allow them to make an informed decision on whether it is </w:t>
      </w:r>
      <w:r w:rsidRPr="25EF99B1">
        <w:rPr>
          <w:rFonts w:ascii="Verdana" w:hAnsi="Verdana"/>
        </w:rPr>
        <w:t>worth it to book with</w:t>
      </w:r>
      <w:r w:rsidR="779B33D1" w:rsidRPr="25EF99B1">
        <w:rPr>
          <w:rFonts w:ascii="Verdana" w:hAnsi="Verdana"/>
        </w:rPr>
        <w:t xml:space="preserve"> our company</w:t>
      </w:r>
      <w:r w:rsidR="779B33D1" w:rsidRPr="6AEAAA6A">
        <w:rPr>
          <w:rFonts w:ascii="Verdana" w:hAnsi="Verdana"/>
        </w:rPr>
        <w:t xml:space="preserve">. </w:t>
      </w:r>
      <w:r w:rsidR="779B33D1" w:rsidRPr="7FE08C98">
        <w:rPr>
          <w:rFonts w:ascii="Verdana" w:hAnsi="Verdana"/>
        </w:rPr>
        <w:t xml:space="preserve">Another important theme that became apparent is </w:t>
      </w:r>
      <w:r w:rsidR="779B33D1" w:rsidRPr="432FF474">
        <w:rPr>
          <w:rFonts w:ascii="Verdana" w:hAnsi="Verdana"/>
        </w:rPr>
        <w:t xml:space="preserve">access to user reviews. </w:t>
      </w:r>
      <w:r w:rsidR="00222E8A">
        <w:rPr>
          <w:rFonts w:ascii="Verdana" w:hAnsi="Verdana"/>
        </w:rPr>
        <w:t>We will be c</w:t>
      </w:r>
      <w:r w:rsidR="779B33D1" w:rsidRPr="432FF474">
        <w:rPr>
          <w:rFonts w:ascii="Verdana" w:hAnsi="Verdana"/>
        </w:rPr>
        <w:t>reating an easy</w:t>
      </w:r>
      <w:r w:rsidR="04F701AE" w:rsidRPr="6DB3D71B">
        <w:rPr>
          <w:rFonts w:ascii="Verdana" w:hAnsi="Verdana"/>
        </w:rPr>
        <w:t>-</w:t>
      </w:r>
      <w:r w:rsidR="779B33D1" w:rsidRPr="432FF474">
        <w:rPr>
          <w:rFonts w:ascii="Verdana" w:hAnsi="Verdana"/>
        </w:rPr>
        <w:t>to</w:t>
      </w:r>
      <w:r w:rsidR="04F701AE" w:rsidRPr="6DB3D71B">
        <w:rPr>
          <w:rFonts w:ascii="Verdana" w:hAnsi="Verdana"/>
        </w:rPr>
        <w:t>-</w:t>
      </w:r>
      <w:r w:rsidR="779B33D1" w:rsidRPr="432FF474">
        <w:rPr>
          <w:rFonts w:ascii="Verdana" w:hAnsi="Verdana"/>
        </w:rPr>
        <w:t xml:space="preserve">understand star rating </w:t>
      </w:r>
      <w:r w:rsidR="779B33D1" w:rsidRPr="2DFC0BC3">
        <w:rPr>
          <w:rFonts w:ascii="Verdana" w:hAnsi="Verdana"/>
        </w:rPr>
        <w:t xml:space="preserve">system that </w:t>
      </w:r>
      <w:r w:rsidR="007B06FB">
        <w:rPr>
          <w:rFonts w:ascii="Verdana" w:hAnsi="Verdana"/>
        </w:rPr>
        <w:t xml:space="preserve">will </w:t>
      </w:r>
      <w:r w:rsidR="00397B94">
        <w:rPr>
          <w:rFonts w:ascii="Verdana" w:hAnsi="Verdana"/>
        </w:rPr>
        <w:t>also</w:t>
      </w:r>
      <w:r w:rsidR="779B33D1" w:rsidRPr="2DFC0BC3">
        <w:rPr>
          <w:rFonts w:ascii="Verdana" w:hAnsi="Verdana"/>
        </w:rPr>
        <w:t xml:space="preserve"> allow users to </w:t>
      </w:r>
      <w:r w:rsidR="779B33D1" w:rsidRPr="51DF0014">
        <w:rPr>
          <w:rFonts w:ascii="Verdana" w:hAnsi="Verdana"/>
        </w:rPr>
        <w:t xml:space="preserve">write </w:t>
      </w:r>
      <w:r w:rsidR="606D956F" w:rsidRPr="6DB3D71B">
        <w:rPr>
          <w:rFonts w:ascii="Verdana" w:hAnsi="Verdana"/>
        </w:rPr>
        <w:t>their</w:t>
      </w:r>
      <w:r w:rsidR="779B33D1" w:rsidRPr="51DF0014">
        <w:rPr>
          <w:rFonts w:ascii="Verdana" w:hAnsi="Verdana"/>
        </w:rPr>
        <w:t xml:space="preserve"> own </w:t>
      </w:r>
      <w:r w:rsidR="19005BCF" w:rsidRPr="3D02A6AA">
        <w:rPr>
          <w:rFonts w:ascii="Verdana" w:hAnsi="Verdana"/>
        </w:rPr>
        <w:t>personalized</w:t>
      </w:r>
      <w:r w:rsidR="779B33D1" w:rsidRPr="284A733A">
        <w:rPr>
          <w:rFonts w:ascii="Verdana" w:hAnsi="Verdana"/>
        </w:rPr>
        <w:t xml:space="preserve"> reviews. </w:t>
      </w:r>
      <w:r w:rsidR="2076449B" w:rsidRPr="748083AF">
        <w:rPr>
          <w:rFonts w:ascii="Verdana" w:hAnsi="Verdana"/>
        </w:rPr>
        <w:t xml:space="preserve">We will also create a “top 10” </w:t>
      </w:r>
      <w:r w:rsidR="2076449B" w:rsidRPr="1D462BBD">
        <w:rPr>
          <w:rFonts w:ascii="Verdana" w:hAnsi="Verdana"/>
        </w:rPr>
        <w:t xml:space="preserve">locations to </w:t>
      </w:r>
      <w:r w:rsidR="2076449B" w:rsidRPr="498EC46F">
        <w:rPr>
          <w:rFonts w:ascii="Verdana" w:hAnsi="Verdana"/>
        </w:rPr>
        <w:t>safely</w:t>
      </w:r>
      <w:r w:rsidR="2076449B" w:rsidRPr="1D462BBD">
        <w:rPr>
          <w:rFonts w:ascii="Verdana" w:hAnsi="Verdana"/>
        </w:rPr>
        <w:t xml:space="preserve"> </w:t>
      </w:r>
      <w:r w:rsidR="2076449B" w:rsidRPr="460BD3CA">
        <w:rPr>
          <w:rFonts w:ascii="Verdana" w:hAnsi="Verdana"/>
        </w:rPr>
        <w:t>travel during the pandemic</w:t>
      </w:r>
      <w:r w:rsidR="2076449B" w:rsidRPr="159F9218">
        <w:rPr>
          <w:rFonts w:ascii="Verdana" w:hAnsi="Verdana"/>
        </w:rPr>
        <w:t xml:space="preserve">. </w:t>
      </w:r>
    </w:p>
    <w:p w14:paraId="6D110321" w14:textId="10C28B4E" w:rsidR="6138CF08" w:rsidRDefault="6138CF08" w:rsidP="2188BE96">
      <w:pPr>
        <w:rPr>
          <w:rFonts w:ascii="Verdana" w:hAnsi="Verdana"/>
        </w:rPr>
      </w:pPr>
      <w:r w:rsidRPr="36F97EDA">
        <w:rPr>
          <w:rFonts w:ascii="Verdana" w:hAnsi="Verdana"/>
        </w:rPr>
        <w:t xml:space="preserve">We expect our system to be used by anyone </w:t>
      </w:r>
      <w:r w:rsidRPr="2D5B5368">
        <w:rPr>
          <w:rFonts w:ascii="Verdana" w:hAnsi="Verdana"/>
        </w:rPr>
        <w:t xml:space="preserve">who is planning </w:t>
      </w:r>
      <w:r w:rsidR="09A3F757" w:rsidRPr="3BE13A16">
        <w:rPr>
          <w:rFonts w:ascii="Verdana" w:hAnsi="Verdana"/>
        </w:rPr>
        <w:t>to travel</w:t>
      </w:r>
      <w:r w:rsidR="00637559">
        <w:rPr>
          <w:rFonts w:ascii="Verdana" w:hAnsi="Verdana"/>
        </w:rPr>
        <w:t>,</w:t>
      </w:r>
      <w:r w:rsidR="4A209CC2" w:rsidRPr="763A0B78">
        <w:rPr>
          <w:rFonts w:ascii="Verdana" w:hAnsi="Verdana"/>
        </w:rPr>
        <w:t xml:space="preserve"> </w:t>
      </w:r>
      <w:r w:rsidR="4A209CC2" w:rsidRPr="32D3D920">
        <w:rPr>
          <w:rFonts w:ascii="Verdana" w:hAnsi="Verdana"/>
        </w:rPr>
        <w:t xml:space="preserve">either locally or </w:t>
      </w:r>
      <w:r w:rsidR="4A209CC2" w:rsidRPr="1C664507">
        <w:rPr>
          <w:rFonts w:ascii="Verdana" w:hAnsi="Verdana"/>
        </w:rPr>
        <w:t>internationally</w:t>
      </w:r>
      <w:r w:rsidRPr="1C664507">
        <w:rPr>
          <w:rFonts w:ascii="Verdana" w:hAnsi="Verdana"/>
        </w:rPr>
        <w:t>.</w:t>
      </w:r>
      <w:r w:rsidRPr="1EDA743A">
        <w:rPr>
          <w:rFonts w:ascii="Verdana" w:hAnsi="Verdana"/>
        </w:rPr>
        <w:t xml:space="preserve"> </w:t>
      </w:r>
      <w:r w:rsidRPr="7333D17A">
        <w:rPr>
          <w:rFonts w:ascii="Verdana" w:hAnsi="Verdana"/>
        </w:rPr>
        <w:t>Cu</w:t>
      </w:r>
      <w:r w:rsidR="07D6CD3A" w:rsidRPr="7333D17A">
        <w:rPr>
          <w:rFonts w:ascii="Verdana" w:hAnsi="Verdana"/>
        </w:rPr>
        <w:t>stomers</w:t>
      </w:r>
      <w:r w:rsidRPr="50237B91">
        <w:rPr>
          <w:rFonts w:ascii="Verdana" w:hAnsi="Verdana"/>
        </w:rPr>
        <w:t xml:space="preserve"> who travel locally </w:t>
      </w:r>
      <w:r w:rsidRPr="38B30A24">
        <w:rPr>
          <w:rFonts w:ascii="Verdana" w:hAnsi="Verdana"/>
        </w:rPr>
        <w:t xml:space="preserve">may only use </w:t>
      </w:r>
      <w:r w:rsidRPr="415DA574">
        <w:rPr>
          <w:rFonts w:ascii="Verdana" w:hAnsi="Verdana"/>
        </w:rPr>
        <w:t>our website to find COVID</w:t>
      </w:r>
      <w:r w:rsidR="00637559">
        <w:rPr>
          <w:rFonts w:ascii="Verdana" w:hAnsi="Verdana"/>
        </w:rPr>
        <w:t>-</w:t>
      </w:r>
      <w:r w:rsidRPr="415DA574">
        <w:rPr>
          <w:rFonts w:ascii="Verdana" w:hAnsi="Verdana"/>
        </w:rPr>
        <w:t xml:space="preserve">19 </w:t>
      </w:r>
      <w:r w:rsidRPr="1F2FDCB2">
        <w:rPr>
          <w:rFonts w:ascii="Verdana" w:hAnsi="Verdana"/>
        </w:rPr>
        <w:t xml:space="preserve">information </w:t>
      </w:r>
      <w:r w:rsidRPr="6567D5CB">
        <w:rPr>
          <w:rFonts w:ascii="Verdana" w:hAnsi="Verdana"/>
        </w:rPr>
        <w:t xml:space="preserve">and book </w:t>
      </w:r>
      <w:r w:rsidR="11D1D6E0" w:rsidRPr="6DB3D71B">
        <w:rPr>
          <w:rFonts w:ascii="Verdana" w:hAnsi="Verdana"/>
        </w:rPr>
        <w:t>accommodation</w:t>
      </w:r>
      <w:r w:rsidR="668E313B" w:rsidRPr="6DB3D71B">
        <w:rPr>
          <w:rFonts w:ascii="Verdana" w:hAnsi="Verdana"/>
        </w:rPr>
        <w:t>.</w:t>
      </w:r>
      <w:r w:rsidR="668E313B" w:rsidRPr="04AD67BA">
        <w:rPr>
          <w:rFonts w:ascii="Verdana" w:hAnsi="Verdana"/>
        </w:rPr>
        <w:t xml:space="preserve"> </w:t>
      </w:r>
      <w:r w:rsidR="00D803FA">
        <w:rPr>
          <w:rFonts w:ascii="Verdana" w:hAnsi="Verdana"/>
        </w:rPr>
        <w:t>I</w:t>
      </w:r>
      <w:r w:rsidR="08B5BA8E" w:rsidRPr="3054EDA7">
        <w:rPr>
          <w:rFonts w:ascii="Verdana" w:hAnsi="Verdana"/>
        </w:rPr>
        <w:t xml:space="preserve">nternational customers will need information on what type of restrictions </w:t>
      </w:r>
      <w:r w:rsidR="08B5BA8E" w:rsidRPr="16AA842F">
        <w:rPr>
          <w:rFonts w:ascii="Verdana" w:hAnsi="Verdana"/>
        </w:rPr>
        <w:t xml:space="preserve">are in place at their intended </w:t>
      </w:r>
      <w:r w:rsidR="08B5BA8E" w:rsidRPr="41ACB4F8">
        <w:rPr>
          <w:rFonts w:ascii="Verdana" w:hAnsi="Verdana"/>
        </w:rPr>
        <w:t>destination</w:t>
      </w:r>
      <w:r w:rsidR="000031E2">
        <w:rPr>
          <w:rFonts w:ascii="Verdana" w:hAnsi="Verdana"/>
        </w:rPr>
        <w:t>,</w:t>
      </w:r>
      <w:r w:rsidR="08B5BA8E" w:rsidRPr="41ACB4F8">
        <w:rPr>
          <w:rFonts w:ascii="Verdana" w:hAnsi="Verdana"/>
        </w:rPr>
        <w:t xml:space="preserve"> and what type of proof of </w:t>
      </w:r>
      <w:r w:rsidR="000031E2">
        <w:rPr>
          <w:rFonts w:ascii="Verdana" w:hAnsi="Verdana"/>
        </w:rPr>
        <w:t>v</w:t>
      </w:r>
      <w:r w:rsidR="08B5BA8E" w:rsidRPr="5CA0170A">
        <w:rPr>
          <w:rFonts w:ascii="Verdana" w:hAnsi="Verdana"/>
        </w:rPr>
        <w:t xml:space="preserve">accination is required. </w:t>
      </w:r>
      <w:r w:rsidR="43F20A75" w:rsidRPr="4F659FC5">
        <w:rPr>
          <w:rFonts w:ascii="Verdana" w:hAnsi="Verdana"/>
        </w:rPr>
        <w:t xml:space="preserve">We also expect </w:t>
      </w:r>
      <w:r w:rsidR="654D17DC" w:rsidRPr="6DB3D71B">
        <w:rPr>
          <w:rFonts w:ascii="Verdana" w:hAnsi="Verdana"/>
        </w:rPr>
        <w:t>businesspeople</w:t>
      </w:r>
      <w:r w:rsidR="43F20A75" w:rsidRPr="4F659FC5">
        <w:rPr>
          <w:rFonts w:ascii="Verdana" w:hAnsi="Verdana"/>
        </w:rPr>
        <w:t xml:space="preserve"> to use our website </w:t>
      </w:r>
      <w:r w:rsidR="43F20A75" w:rsidRPr="6E86FFAB">
        <w:rPr>
          <w:rFonts w:ascii="Verdana" w:hAnsi="Verdana"/>
        </w:rPr>
        <w:t xml:space="preserve">to find the most up to date </w:t>
      </w:r>
      <w:r w:rsidR="5EC34498" w:rsidRPr="03126BDF">
        <w:rPr>
          <w:rFonts w:ascii="Verdana" w:hAnsi="Verdana"/>
        </w:rPr>
        <w:t xml:space="preserve">information </w:t>
      </w:r>
      <w:r w:rsidR="502AFFF4" w:rsidRPr="1C664507">
        <w:rPr>
          <w:rFonts w:ascii="Verdana" w:hAnsi="Verdana"/>
        </w:rPr>
        <w:t>on</w:t>
      </w:r>
      <w:r w:rsidR="5EC34498" w:rsidRPr="03126BDF">
        <w:rPr>
          <w:rFonts w:ascii="Verdana" w:hAnsi="Verdana"/>
        </w:rPr>
        <w:t xml:space="preserve"> COVID-19 </w:t>
      </w:r>
      <w:r w:rsidR="5EC34498" w:rsidRPr="0509FDAC">
        <w:rPr>
          <w:rFonts w:ascii="Verdana" w:hAnsi="Verdana"/>
        </w:rPr>
        <w:t xml:space="preserve">travel policies. </w:t>
      </w:r>
    </w:p>
    <w:p w14:paraId="059C1C20" w14:textId="4D23CBD6" w:rsidR="6138CF08" w:rsidRDefault="5EC34498" w:rsidP="5C3C3642">
      <w:pPr>
        <w:rPr>
          <w:rFonts w:ascii="Verdana" w:hAnsi="Verdana"/>
        </w:rPr>
      </w:pPr>
      <w:r w:rsidRPr="26B06941">
        <w:rPr>
          <w:rFonts w:ascii="Verdana" w:hAnsi="Verdana"/>
        </w:rPr>
        <w:t>Lastly</w:t>
      </w:r>
      <w:r w:rsidR="00D25FD0">
        <w:rPr>
          <w:rFonts w:ascii="Verdana" w:hAnsi="Verdana"/>
        </w:rPr>
        <w:t>,</w:t>
      </w:r>
      <w:r w:rsidRPr="26B06941">
        <w:rPr>
          <w:rFonts w:ascii="Verdana" w:hAnsi="Verdana"/>
        </w:rPr>
        <w:t xml:space="preserve"> our website will also </w:t>
      </w:r>
      <w:r w:rsidRPr="2188BE96">
        <w:rPr>
          <w:rFonts w:ascii="Verdana" w:hAnsi="Verdana"/>
        </w:rPr>
        <w:t>provide a space for</w:t>
      </w:r>
      <w:r w:rsidRPr="5AEE13A4">
        <w:rPr>
          <w:rFonts w:ascii="Verdana" w:hAnsi="Verdana"/>
        </w:rPr>
        <w:t xml:space="preserve"> hotels and </w:t>
      </w:r>
      <w:r w:rsidRPr="71236D4F">
        <w:rPr>
          <w:rFonts w:ascii="Verdana" w:hAnsi="Verdana"/>
        </w:rPr>
        <w:t xml:space="preserve">other types of accommodation to advertise </w:t>
      </w:r>
      <w:r w:rsidRPr="27BB5B58">
        <w:rPr>
          <w:rFonts w:ascii="Verdana" w:hAnsi="Verdana"/>
        </w:rPr>
        <w:t>their</w:t>
      </w:r>
      <w:r w:rsidRPr="71236D4F">
        <w:rPr>
          <w:rFonts w:ascii="Verdana" w:hAnsi="Verdana"/>
        </w:rPr>
        <w:t xml:space="preserve"> services</w:t>
      </w:r>
      <w:r w:rsidRPr="27BB5B58">
        <w:rPr>
          <w:rFonts w:ascii="Verdana" w:hAnsi="Verdana"/>
        </w:rPr>
        <w:t xml:space="preserve">. </w:t>
      </w:r>
      <w:r w:rsidRPr="4DE20826">
        <w:rPr>
          <w:rFonts w:ascii="Verdana" w:hAnsi="Verdana"/>
        </w:rPr>
        <w:t>By steeri</w:t>
      </w:r>
      <w:r w:rsidR="54F7842C" w:rsidRPr="4DE20826">
        <w:rPr>
          <w:rFonts w:ascii="Verdana" w:hAnsi="Verdana"/>
        </w:rPr>
        <w:t xml:space="preserve">ng them in the direction of </w:t>
      </w:r>
      <w:r w:rsidR="54F7842C" w:rsidRPr="770A22B6">
        <w:rPr>
          <w:rFonts w:ascii="Verdana" w:hAnsi="Verdana"/>
        </w:rPr>
        <w:t xml:space="preserve">focusing on </w:t>
      </w:r>
      <w:r w:rsidR="54F7842C" w:rsidRPr="64AA9177">
        <w:rPr>
          <w:rFonts w:ascii="Verdana" w:hAnsi="Verdana"/>
        </w:rPr>
        <w:t>their</w:t>
      </w:r>
      <w:r w:rsidR="54F7842C" w:rsidRPr="52C47C8D">
        <w:rPr>
          <w:rFonts w:ascii="Verdana" w:hAnsi="Verdana"/>
        </w:rPr>
        <w:t xml:space="preserve"> safety protocols, we can show </w:t>
      </w:r>
      <w:r w:rsidR="54F7842C" w:rsidRPr="74FBC66C">
        <w:rPr>
          <w:rFonts w:ascii="Verdana" w:hAnsi="Verdana"/>
        </w:rPr>
        <w:t>customers why it</w:t>
      </w:r>
      <w:r w:rsidR="00701A91">
        <w:rPr>
          <w:rFonts w:ascii="Verdana" w:hAnsi="Verdana"/>
        </w:rPr>
        <w:t xml:space="preserve"> is</w:t>
      </w:r>
      <w:r w:rsidR="54F7842C" w:rsidRPr="74FBC66C">
        <w:rPr>
          <w:rFonts w:ascii="Verdana" w:hAnsi="Verdana"/>
        </w:rPr>
        <w:t xml:space="preserve"> safe to </w:t>
      </w:r>
      <w:r w:rsidR="27F2F674" w:rsidRPr="13532BCA">
        <w:rPr>
          <w:rFonts w:ascii="Verdana" w:hAnsi="Verdana"/>
        </w:rPr>
        <w:t>stay with them</w:t>
      </w:r>
      <w:r w:rsidR="54F7842C" w:rsidRPr="74FBC66C">
        <w:rPr>
          <w:rFonts w:ascii="Verdana" w:hAnsi="Verdana"/>
        </w:rPr>
        <w:t xml:space="preserve">. </w:t>
      </w:r>
    </w:p>
    <w:p w14:paraId="7E6B354D" w14:textId="1251B38B" w:rsidR="00C6554A" w:rsidRPr="005A6B51" w:rsidRDefault="00B02FDD" w:rsidP="005D0F4E">
      <w:pPr>
        <w:pStyle w:val="Heading1"/>
        <w:rPr>
          <w:rFonts w:ascii="Verdana" w:hAnsi="Verdana"/>
          <w:sz w:val="28"/>
          <w:szCs w:val="20"/>
        </w:rPr>
      </w:pPr>
      <w:r w:rsidRPr="005A6B51">
        <w:rPr>
          <w:rFonts w:ascii="Verdana" w:hAnsi="Verdana"/>
          <w:sz w:val="28"/>
          <w:szCs w:val="20"/>
        </w:rPr>
        <w:lastRenderedPageBreak/>
        <w:t>IDENTIFY TWO STAKEHOLDERS AND AT LEAST TWO USERS</w:t>
      </w:r>
    </w:p>
    <w:p w14:paraId="3B62BF8A" w14:textId="51F9F4E5" w:rsidR="1387DF88" w:rsidRPr="00170890" w:rsidRDefault="4B3E3C2F" w:rsidP="1387DF88">
      <w:pPr>
        <w:rPr>
          <w:rFonts w:ascii="Verdana" w:hAnsi="Verdana"/>
        </w:rPr>
      </w:pPr>
      <w:r w:rsidRPr="00123DD1">
        <w:rPr>
          <w:rFonts w:ascii="Verdana" w:hAnsi="Verdana"/>
          <w:b/>
        </w:rPr>
        <w:t>Stakeholder</w:t>
      </w:r>
      <w:r w:rsidR="00933BA2" w:rsidRPr="00123DD1">
        <w:rPr>
          <w:rFonts w:ascii="Verdana" w:hAnsi="Verdana"/>
          <w:b/>
        </w:rPr>
        <w:t>s</w:t>
      </w:r>
      <w:r w:rsidRPr="003C7AA4">
        <w:rPr>
          <w:rFonts w:ascii="Verdana" w:hAnsi="Verdana"/>
          <w:b/>
        </w:rPr>
        <w:t>:</w:t>
      </w:r>
    </w:p>
    <w:p w14:paraId="6C88DEC9" w14:textId="7517607B" w:rsidR="58354C0C" w:rsidRPr="00933BA2" w:rsidRDefault="00933BA2" w:rsidP="0056651E">
      <w:pPr>
        <w:pStyle w:val="ListParagraph"/>
        <w:numPr>
          <w:ilvl w:val="0"/>
          <w:numId w:val="18"/>
        </w:numPr>
        <w:rPr>
          <w:rFonts w:ascii="Verdana" w:eastAsiaTheme="minorEastAsia" w:hAnsi="Verdana"/>
        </w:rPr>
      </w:pPr>
      <w:r w:rsidRPr="00933BA2">
        <w:rPr>
          <w:rFonts w:ascii="Verdana" w:eastAsiaTheme="minorEastAsia" w:hAnsi="Verdana"/>
        </w:rPr>
        <w:t>Software</w:t>
      </w:r>
      <w:r>
        <w:rPr>
          <w:rFonts w:ascii="Verdana" w:eastAsiaTheme="minorEastAsia" w:hAnsi="Verdana"/>
        </w:rPr>
        <w:t xml:space="preserve"> Developers</w:t>
      </w:r>
      <w:r w:rsidR="003602B6">
        <w:rPr>
          <w:rFonts w:ascii="Verdana" w:eastAsiaTheme="minorEastAsia" w:hAnsi="Verdana"/>
        </w:rPr>
        <w:t xml:space="preserve"> care about the new system that will be implemented</w:t>
      </w:r>
      <w:r w:rsidR="00845CD0">
        <w:rPr>
          <w:rFonts w:ascii="Verdana" w:eastAsiaTheme="minorEastAsia" w:hAnsi="Verdana"/>
        </w:rPr>
        <w:t xml:space="preserve"> as they will be </w:t>
      </w:r>
      <w:r w:rsidR="00EF605C">
        <w:rPr>
          <w:rFonts w:ascii="Verdana" w:eastAsiaTheme="minorEastAsia" w:hAnsi="Verdana"/>
        </w:rPr>
        <w:t xml:space="preserve">working on </w:t>
      </w:r>
      <w:r w:rsidR="009270E5">
        <w:rPr>
          <w:rFonts w:ascii="Verdana" w:eastAsiaTheme="minorEastAsia" w:hAnsi="Verdana"/>
        </w:rPr>
        <w:t>it daily</w:t>
      </w:r>
      <w:r w:rsidR="00040052">
        <w:rPr>
          <w:rFonts w:ascii="Verdana" w:eastAsiaTheme="minorEastAsia" w:hAnsi="Verdana"/>
        </w:rPr>
        <w:t xml:space="preserve">. </w:t>
      </w:r>
      <w:r w:rsidR="00541296">
        <w:rPr>
          <w:rFonts w:ascii="Verdana" w:eastAsiaTheme="minorEastAsia" w:hAnsi="Verdana"/>
        </w:rPr>
        <w:t>To</w:t>
      </w:r>
      <w:r w:rsidR="004E10A8">
        <w:rPr>
          <w:rFonts w:ascii="Verdana" w:eastAsiaTheme="minorEastAsia" w:hAnsi="Verdana"/>
        </w:rPr>
        <w:t xml:space="preserve"> advance in their </w:t>
      </w:r>
      <w:r w:rsidR="0057402D">
        <w:rPr>
          <w:rFonts w:ascii="Verdana" w:eastAsiaTheme="minorEastAsia" w:hAnsi="Verdana"/>
        </w:rPr>
        <w:t>career,</w:t>
      </w:r>
      <w:r w:rsidR="004E10A8">
        <w:rPr>
          <w:rFonts w:ascii="Verdana" w:eastAsiaTheme="minorEastAsia" w:hAnsi="Verdana"/>
        </w:rPr>
        <w:t xml:space="preserve"> </w:t>
      </w:r>
      <w:r w:rsidR="0057402D">
        <w:rPr>
          <w:rFonts w:ascii="Verdana" w:eastAsiaTheme="minorEastAsia" w:hAnsi="Verdana"/>
        </w:rPr>
        <w:t xml:space="preserve">they </w:t>
      </w:r>
      <w:r w:rsidR="00D1146D">
        <w:rPr>
          <w:rFonts w:ascii="Verdana" w:eastAsiaTheme="minorEastAsia" w:hAnsi="Verdana"/>
        </w:rPr>
        <w:t>will</w:t>
      </w:r>
      <w:r w:rsidR="0057402D">
        <w:rPr>
          <w:rFonts w:ascii="Verdana" w:eastAsiaTheme="minorEastAsia" w:hAnsi="Verdana"/>
        </w:rPr>
        <w:t xml:space="preserve"> be fully immersed in the project and ensure that it gets completed. </w:t>
      </w:r>
      <w:r w:rsidR="00040052">
        <w:rPr>
          <w:rFonts w:ascii="Verdana" w:eastAsiaTheme="minorEastAsia" w:hAnsi="Verdana"/>
        </w:rPr>
        <w:t>They</w:t>
      </w:r>
      <w:r w:rsidR="00060AAB">
        <w:rPr>
          <w:rFonts w:ascii="Verdana" w:eastAsiaTheme="minorEastAsia" w:hAnsi="Verdana"/>
        </w:rPr>
        <w:t xml:space="preserve"> would require advanced training (such as a Computer Science degree or </w:t>
      </w:r>
      <w:r w:rsidR="008318C7">
        <w:rPr>
          <w:rFonts w:ascii="Verdana" w:eastAsiaTheme="minorEastAsia" w:hAnsi="Verdana"/>
        </w:rPr>
        <w:t>Software Development diploma)</w:t>
      </w:r>
      <w:r w:rsidR="00FA22B8">
        <w:rPr>
          <w:rFonts w:ascii="Verdana" w:eastAsiaTheme="minorEastAsia" w:hAnsi="Verdana"/>
        </w:rPr>
        <w:t xml:space="preserve"> to be able to implement </w:t>
      </w:r>
      <w:r w:rsidR="00EB5799">
        <w:rPr>
          <w:rFonts w:ascii="Verdana" w:eastAsiaTheme="minorEastAsia" w:hAnsi="Verdana"/>
        </w:rPr>
        <w:t>and maintain</w:t>
      </w:r>
      <w:r w:rsidR="00FA22B8">
        <w:rPr>
          <w:rFonts w:ascii="Verdana" w:eastAsiaTheme="minorEastAsia" w:hAnsi="Verdana"/>
        </w:rPr>
        <w:t xml:space="preserve"> the produc</w:t>
      </w:r>
      <w:r w:rsidR="00EB5799">
        <w:rPr>
          <w:rFonts w:ascii="Verdana" w:eastAsiaTheme="minorEastAsia" w:hAnsi="Verdana"/>
        </w:rPr>
        <w:t>t.</w:t>
      </w:r>
      <w:r w:rsidR="004A7BF0">
        <w:rPr>
          <w:rFonts w:ascii="Verdana" w:eastAsiaTheme="minorEastAsia" w:hAnsi="Verdana"/>
        </w:rPr>
        <w:t xml:space="preserve"> They </w:t>
      </w:r>
      <w:r w:rsidR="009D32F0">
        <w:rPr>
          <w:rFonts w:ascii="Verdana" w:eastAsiaTheme="minorEastAsia" w:hAnsi="Verdana"/>
        </w:rPr>
        <w:t xml:space="preserve">should be </w:t>
      </w:r>
      <w:r w:rsidR="00272EB2">
        <w:rPr>
          <w:rFonts w:ascii="Verdana" w:eastAsiaTheme="minorEastAsia" w:hAnsi="Verdana"/>
        </w:rPr>
        <w:t>at</w:t>
      </w:r>
      <w:r w:rsidR="009D32F0">
        <w:rPr>
          <w:rFonts w:ascii="Verdana" w:eastAsiaTheme="minorEastAsia" w:hAnsi="Verdana"/>
        </w:rPr>
        <w:t xml:space="preserve"> a senior level </w:t>
      </w:r>
      <w:r w:rsidR="00A0051D">
        <w:rPr>
          <w:rFonts w:ascii="Verdana" w:eastAsiaTheme="minorEastAsia" w:hAnsi="Verdana"/>
        </w:rPr>
        <w:t xml:space="preserve">to be able to work on the project. </w:t>
      </w:r>
      <w:r w:rsidR="008B136A">
        <w:rPr>
          <w:rFonts w:ascii="Verdana" w:eastAsiaTheme="minorEastAsia" w:hAnsi="Verdana"/>
        </w:rPr>
        <w:t>They should be fluent in languages such as Java/</w:t>
      </w:r>
      <w:proofErr w:type="spellStart"/>
      <w:r w:rsidR="008B136A">
        <w:rPr>
          <w:rFonts w:ascii="Verdana" w:eastAsiaTheme="minorEastAsia" w:hAnsi="Verdana"/>
        </w:rPr>
        <w:t>Javascript</w:t>
      </w:r>
      <w:proofErr w:type="spellEnd"/>
      <w:r w:rsidR="008B136A">
        <w:rPr>
          <w:rFonts w:ascii="Verdana" w:eastAsiaTheme="minorEastAsia" w:hAnsi="Verdana"/>
        </w:rPr>
        <w:t xml:space="preserve">, Python, CSS, HTML, </w:t>
      </w:r>
      <w:r w:rsidR="006E52D5">
        <w:rPr>
          <w:rFonts w:ascii="Verdana" w:eastAsiaTheme="minorEastAsia" w:hAnsi="Verdana"/>
        </w:rPr>
        <w:t xml:space="preserve">and </w:t>
      </w:r>
      <w:r w:rsidR="008B136A">
        <w:rPr>
          <w:rFonts w:ascii="Verdana" w:eastAsiaTheme="minorEastAsia" w:hAnsi="Verdana"/>
        </w:rPr>
        <w:t>PHP</w:t>
      </w:r>
      <w:r w:rsidR="006E52D5">
        <w:rPr>
          <w:rFonts w:ascii="Verdana" w:eastAsiaTheme="minorEastAsia" w:hAnsi="Verdana"/>
        </w:rPr>
        <w:t>.</w:t>
      </w:r>
      <w:r w:rsidR="009B5423">
        <w:rPr>
          <w:rFonts w:ascii="Verdana" w:eastAsiaTheme="minorEastAsia" w:hAnsi="Verdana"/>
        </w:rPr>
        <w:t xml:space="preserve"> </w:t>
      </w:r>
      <w:r w:rsidR="008C7E9B">
        <w:rPr>
          <w:rFonts w:ascii="Verdana" w:eastAsiaTheme="minorEastAsia" w:hAnsi="Verdana"/>
        </w:rPr>
        <w:t xml:space="preserve">Developers can be of 18 years </w:t>
      </w:r>
      <w:r w:rsidR="00D94E1A">
        <w:rPr>
          <w:rFonts w:ascii="Verdana" w:eastAsiaTheme="minorEastAsia" w:hAnsi="Verdana"/>
        </w:rPr>
        <w:t>of age</w:t>
      </w:r>
      <w:r w:rsidR="008C7E9B">
        <w:rPr>
          <w:rFonts w:ascii="Verdana" w:eastAsiaTheme="minorEastAsia" w:hAnsi="Verdana"/>
        </w:rPr>
        <w:t xml:space="preserve"> or older, and </w:t>
      </w:r>
      <w:r w:rsidR="001158E3">
        <w:rPr>
          <w:rFonts w:ascii="Verdana" w:eastAsiaTheme="minorEastAsia" w:hAnsi="Verdana"/>
        </w:rPr>
        <w:t xml:space="preserve">of any </w:t>
      </w:r>
      <w:r w:rsidR="001C770A">
        <w:rPr>
          <w:rFonts w:ascii="Verdana" w:eastAsiaTheme="minorEastAsia" w:hAnsi="Verdana"/>
        </w:rPr>
        <w:t>gender/ethnicity</w:t>
      </w:r>
      <w:r w:rsidR="006A58DA">
        <w:rPr>
          <w:rFonts w:ascii="Verdana" w:eastAsiaTheme="minorEastAsia" w:hAnsi="Verdana"/>
        </w:rPr>
        <w:t xml:space="preserve">/sexual orientation. </w:t>
      </w:r>
    </w:p>
    <w:p w14:paraId="5933E342" w14:textId="77777777" w:rsidR="00195A62" w:rsidRDefault="00195A62" w:rsidP="00195A62">
      <w:pPr>
        <w:pStyle w:val="ListParagraph"/>
        <w:rPr>
          <w:rFonts w:ascii="Verdana" w:eastAsiaTheme="minorEastAsia" w:hAnsi="Verdana"/>
        </w:rPr>
      </w:pPr>
    </w:p>
    <w:p w14:paraId="5E486E91" w14:textId="460433D1" w:rsidR="009A6A46" w:rsidRPr="00933BA2" w:rsidRDefault="008704D5" w:rsidP="0056651E">
      <w:pPr>
        <w:pStyle w:val="ListParagraph"/>
        <w:numPr>
          <w:ilvl w:val="0"/>
          <w:numId w:val="18"/>
        </w:numPr>
        <w:rPr>
          <w:rFonts w:ascii="Verdana" w:eastAsiaTheme="minorEastAsia" w:hAnsi="Verdana"/>
        </w:rPr>
      </w:pPr>
      <w:r>
        <w:rPr>
          <w:rFonts w:ascii="Verdana" w:eastAsiaTheme="minorEastAsia" w:hAnsi="Verdana"/>
        </w:rPr>
        <w:t>Customer service representatives</w:t>
      </w:r>
      <w:r w:rsidR="00195A62">
        <w:rPr>
          <w:rFonts w:ascii="Verdana" w:eastAsiaTheme="minorEastAsia" w:hAnsi="Verdana"/>
        </w:rPr>
        <w:t xml:space="preserve"> care about the new system </w:t>
      </w:r>
      <w:r w:rsidR="005E2F9B">
        <w:rPr>
          <w:rFonts w:ascii="Verdana" w:eastAsiaTheme="minorEastAsia" w:hAnsi="Verdana"/>
        </w:rPr>
        <w:t xml:space="preserve">that will be implemented as they will have to </w:t>
      </w:r>
      <w:r w:rsidR="00223B89">
        <w:rPr>
          <w:rFonts w:ascii="Verdana" w:eastAsiaTheme="minorEastAsia" w:hAnsi="Verdana"/>
        </w:rPr>
        <w:t>use it</w:t>
      </w:r>
      <w:r w:rsidR="007C40B0">
        <w:rPr>
          <w:rFonts w:ascii="Verdana" w:eastAsiaTheme="minorEastAsia" w:hAnsi="Verdana"/>
        </w:rPr>
        <w:t xml:space="preserve"> during their entire </w:t>
      </w:r>
      <w:r w:rsidR="001F3E3C">
        <w:rPr>
          <w:rFonts w:ascii="Verdana" w:eastAsiaTheme="minorEastAsia" w:hAnsi="Verdana"/>
        </w:rPr>
        <w:t>work</w:t>
      </w:r>
      <w:r w:rsidR="007C40B0">
        <w:rPr>
          <w:rFonts w:ascii="Verdana" w:eastAsiaTheme="minorEastAsia" w:hAnsi="Verdana"/>
        </w:rPr>
        <w:t xml:space="preserve"> shift. </w:t>
      </w:r>
      <w:r w:rsidR="007E561C">
        <w:rPr>
          <w:rFonts w:ascii="Verdana" w:eastAsiaTheme="minorEastAsia" w:hAnsi="Verdana"/>
        </w:rPr>
        <w:t>The system should be easy enough to navigate so that n</w:t>
      </w:r>
      <w:r w:rsidR="00235C1C">
        <w:rPr>
          <w:rFonts w:ascii="Verdana" w:eastAsiaTheme="minorEastAsia" w:hAnsi="Verdana"/>
        </w:rPr>
        <w:t xml:space="preserve">o advanced training </w:t>
      </w:r>
      <w:r w:rsidR="00981A77">
        <w:rPr>
          <w:rFonts w:ascii="Verdana" w:eastAsiaTheme="minorEastAsia" w:hAnsi="Verdana"/>
        </w:rPr>
        <w:t>is necessary</w:t>
      </w:r>
      <w:r w:rsidR="00227F92">
        <w:rPr>
          <w:rFonts w:ascii="Verdana" w:eastAsiaTheme="minorEastAsia" w:hAnsi="Verdana"/>
        </w:rPr>
        <w:t xml:space="preserve">. On the job training </w:t>
      </w:r>
      <w:r w:rsidR="009171BC">
        <w:rPr>
          <w:rFonts w:ascii="Verdana" w:eastAsiaTheme="minorEastAsia" w:hAnsi="Verdana"/>
        </w:rPr>
        <w:t>should</w:t>
      </w:r>
      <w:r w:rsidR="00227F92">
        <w:rPr>
          <w:rFonts w:ascii="Verdana" w:eastAsiaTheme="minorEastAsia" w:hAnsi="Verdana"/>
        </w:rPr>
        <w:t xml:space="preserve"> be sufficient. </w:t>
      </w:r>
      <w:r w:rsidR="00475C32">
        <w:rPr>
          <w:rFonts w:ascii="Verdana" w:eastAsiaTheme="minorEastAsia" w:hAnsi="Verdana"/>
        </w:rPr>
        <w:t>Customer service representatives</w:t>
      </w:r>
      <w:r w:rsidR="00B74451">
        <w:rPr>
          <w:rFonts w:ascii="Verdana" w:eastAsiaTheme="minorEastAsia" w:hAnsi="Verdana"/>
        </w:rPr>
        <w:t xml:space="preserve"> will need to be trained on the ins and out</w:t>
      </w:r>
      <w:r w:rsidR="00FF506D">
        <w:rPr>
          <w:rFonts w:ascii="Verdana" w:eastAsiaTheme="minorEastAsia" w:hAnsi="Verdana"/>
        </w:rPr>
        <w:t xml:space="preserve">s of the system </w:t>
      </w:r>
      <w:r w:rsidR="004350E6">
        <w:rPr>
          <w:rFonts w:ascii="Verdana" w:eastAsiaTheme="minorEastAsia" w:hAnsi="Verdana"/>
        </w:rPr>
        <w:t>to</w:t>
      </w:r>
      <w:r w:rsidR="00FF506D">
        <w:rPr>
          <w:rFonts w:ascii="Verdana" w:eastAsiaTheme="minorEastAsia" w:hAnsi="Verdana"/>
        </w:rPr>
        <w:t xml:space="preserve"> provide a fast, smooth experience for</w:t>
      </w:r>
      <w:r w:rsidR="00D30E84">
        <w:rPr>
          <w:rFonts w:ascii="Verdana" w:eastAsiaTheme="minorEastAsia" w:hAnsi="Verdana"/>
        </w:rPr>
        <w:t xml:space="preserve"> customers.</w:t>
      </w:r>
      <w:r w:rsidR="00227F92">
        <w:rPr>
          <w:rFonts w:ascii="Verdana" w:eastAsiaTheme="minorEastAsia" w:hAnsi="Verdana"/>
        </w:rPr>
        <w:t xml:space="preserve"> </w:t>
      </w:r>
      <w:r w:rsidR="009171BC">
        <w:rPr>
          <w:rFonts w:ascii="Verdana" w:eastAsiaTheme="minorEastAsia" w:hAnsi="Verdana"/>
        </w:rPr>
        <w:t>They</w:t>
      </w:r>
      <w:r w:rsidR="00FE7220">
        <w:rPr>
          <w:rFonts w:ascii="Verdana" w:eastAsiaTheme="minorEastAsia" w:hAnsi="Verdana"/>
        </w:rPr>
        <w:t xml:space="preserve"> can be of legal working age</w:t>
      </w:r>
      <w:r w:rsidR="00EB6B60">
        <w:rPr>
          <w:rFonts w:ascii="Verdana" w:eastAsiaTheme="minorEastAsia" w:hAnsi="Verdana"/>
        </w:rPr>
        <w:t xml:space="preserve"> or older</w:t>
      </w:r>
      <w:r w:rsidR="00291437">
        <w:rPr>
          <w:rFonts w:ascii="Verdana" w:eastAsiaTheme="minorEastAsia" w:hAnsi="Verdana"/>
        </w:rPr>
        <w:t>, and of any gender/ethnicity/sexual orientation.</w:t>
      </w:r>
    </w:p>
    <w:p w14:paraId="77F09ACD" w14:textId="77777777" w:rsidR="00123DD1" w:rsidRPr="00123DD1" w:rsidRDefault="00123DD1" w:rsidP="00123DD1">
      <w:pPr>
        <w:pStyle w:val="ListParagraph"/>
        <w:rPr>
          <w:rFonts w:ascii="Verdana" w:eastAsiaTheme="minorEastAsia" w:hAnsi="Verdana"/>
        </w:rPr>
      </w:pPr>
    </w:p>
    <w:p w14:paraId="7ED62259" w14:textId="124340E9" w:rsidR="00123DD1" w:rsidRPr="001101C5" w:rsidRDefault="001101C5" w:rsidP="00123DD1">
      <w:pPr>
        <w:rPr>
          <w:rFonts w:ascii="Verdana" w:eastAsiaTheme="minorEastAsia" w:hAnsi="Verdana"/>
          <w:b/>
        </w:rPr>
      </w:pPr>
      <w:r>
        <w:rPr>
          <w:rFonts w:ascii="Verdana" w:eastAsiaTheme="minorEastAsia" w:hAnsi="Verdana"/>
          <w:b/>
          <w:bCs/>
        </w:rPr>
        <w:t>USERS</w:t>
      </w:r>
      <w:r w:rsidR="003C7AA4">
        <w:rPr>
          <w:rFonts w:ascii="Verdana" w:eastAsiaTheme="minorEastAsia" w:hAnsi="Verdana"/>
          <w:b/>
          <w:bCs/>
        </w:rPr>
        <w:t>:</w:t>
      </w:r>
    </w:p>
    <w:p w14:paraId="69C54F04" w14:textId="157163ED" w:rsidR="00AB3C55" w:rsidRPr="00AB3C55" w:rsidRDefault="003F4F25" w:rsidP="00C530C9">
      <w:pPr>
        <w:pStyle w:val="ListParagraph"/>
        <w:numPr>
          <w:ilvl w:val="0"/>
          <w:numId w:val="21"/>
        </w:numPr>
        <w:rPr>
          <w:rFonts w:ascii="Verdana" w:eastAsiaTheme="minorEastAsia" w:hAnsi="Verdana"/>
          <w:b/>
          <w:bCs/>
        </w:rPr>
      </w:pPr>
      <w:r>
        <w:rPr>
          <w:rFonts w:ascii="Verdana" w:eastAsiaTheme="minorEastAsia" w:hAnsi="Verdana"/>
        </w:rPr>
        <w:t>Eric Ramone</w:t>
      </w:r>
      <w:r w:rsidR="00362665">
        <w:rPr>
          <w:rFonts w:ascii="Verdana" w:eastAsiaTheme="minorEastAsia" w:hAnsi="Verdana"/>
        </w:rPr>
        <w:t xml:space="preserve">, </w:t>
      </w:r>
      <w:r w:rsidR="000A6B76">
        <w:rPr>
          <w:rFonts w:ascii="Verdana" w:eastAsiaTheme="minorEastAsia" w:hAnsi="Verdana"/>
        </w:rPr>
        <w:t>between</w:t>
      </w:r>
      <w:r w:rsidR="00362665">
        <w:rPr>
          <w:rFonts w:ascii="Verdana" w:eastAsiaTheme="minorEastAsia" w:hAnsi="Verdana"/>
        </w:rPr>
        <w:t xml:space="preserve"> </w:t>
      </w:r>
      <w:r w:rsidR="00BA1D2A">
        <w:rPr>
          <w:rFonts w:ascii="Verdana" w:eastAsiaTheme="minorEastAsia" w:hAnsi="Verdana"/>
        </w:rPr>
        <w:t xml:space="preserve">the </w:t>
      </w:r>
      <w:r w:rsidR="00362665">
        <w:rPr>
          <w:rFonts w:ascii="Verdana" w:eastAsiaTheme="minorEastAsia" w:hAnsi="Verdana"/>
        </w:rPr>
        <w:t>age</w:t>
      </w:r>
      <w:r w:rsidR="00BA1D2A">
        <w:rPr>
          <w:rFonts w:ascii="Verdana" w:eastAsiaTheme="minorEastAsia" w:hAnsi="Verdana"/>
        </w:rPr>
        <w:t>s of</w:t>
      </w:r>
      <w:r w:rsidR="00A12205">
        <w:rPr>
          <w:rFonts w:ascii="Verdana" w:eastAsiaTheme="minorEastAsia" w:hAnsi="Verdana"/>
        </w:rPr>
        <w:t xml:space="preserve"> 25-40, is a business salesman</w:t>
      </w:r>
      <w:r w:rsidR="0072315C">
        <w:rPr>
          <w:rFonts w:ascii="Verdana" w:eastAsiaTheme="minorEastAsia" w:hAnsi="Verdana"/>
        </w:rPr>
        <w:t xml:space="preserve"> who enjoys traveling</w:t>
      </w:r>
      <w:r w:rsidR="006E1545">
        <w:rPr>
          <w:rFonts w:ascii="Verdana" w:eastAsiaTheme="minorEastAsia" w:hAnsi="Verdana"/>
        </w:rPr>
        <w:t xml:space="preserve"> the world</w:t>
      </w:r>
      <w:r w:rsidR="0072315C">
        <w:rPr>
          <w:rFonts w:ascii="Verdana" w:eastAsiaTheme="minorEastAsia" w:hAnsi="Verdana"/>
        </w:rPr>
        <w:t xml:space="preserve">. </w:t>
      </w:r>
      <w:r w:rsidR="008638E3">
        <w:rPr>
          <w:rFonts w:ascii="Verdana" w:eastAsiaTheme="minorEastAsia" w:hAnsi="Verdana"/>
        </w:rPr>
        <w:t xml:space="preserve">Eric </w:t>
      </w:r>
      <w:r w:rsidR="00A11D68">
        <w:rPr>
          <w:rFonts w:ascii="Verdana" w:eastAsiaTheme="minorEastAsia" w:hAnsi="Verdana"/>
        </w:rPr>
        <w:t>will appreciate</w:t>
      </w:r>
      <w:r w:rsidR="00B81C7D">
        <w:rPr>
          <w:rFonts w:ascii="Verdana" w:eastAsiaTheme="minorEastAsia" w:hAnsi="Verdana"/>
        </w:rPr>
        <w:t xml:space="preserve"> the new system for its ease of use</w:t>
      </w:r>
      <w:r w:rsidR="007E60CB">
        <w:rPr>
          <w:rFonts w:ascii="Verdana" w:eastAsiaTheme="minorEastAsia" w:hAnsi="Verdana"/>
        </w:rPr>
        <w:t xml:space="preserve"> when he books his next travel ticket.</w:t>
      </w:r>
      <w:r w:rsidR="009A7589">
        <w:rPr>
          <w:rFonts w:ascii="Verdana" w:eastAsiaTheme="minorEastAsia" w:hAnsi="Verdana"/>
        </w:rPr>
        <w:t xml:space="preserve"> Eric has a business degree from Harvard</w:t>
      </w:r>
      <w:r w:rsidR="00992C3B">
        <w:rPr>
          <w:rFonts w:ascii="Verdana" w:eastAsiaTheme="minorEastAsia" w:hAnsi="Verdana"/>
        </w:rPr>
        <w:t xml:space="preserve"> </w:t>
      </w:r>
      <w:r w:rsidR="00E151A1">
        <w:rPr>
          <w:rFonts w:ascii="Verdana" w:eastAsiaTheme="minorEastAsia" w:hAnsi="Verdana"/>
        </w:rPr>
        <w:t>University</w:t>
      </w:r>
      <w:r w:rsidR="00172DD0">
        <w:rPr>
          <w:rFonts w:ascii="Verdana" w:eastAsiaTheme="minorEastAsia" w:hAnsi="Verdana"/>
        </w:rPr>
        <w:t xml:space="preserve"> and manages a </w:t>
      </w:r>
      <w:r w:rsidR="00732D0F">
        <w:rPr>
          <w:rFonts w:ascii="Verdana" w:eastAsiaTheme="minorEastAsia" w:hAnsi="Verdana"/>
        </w:rPr>
        <w:t>real estate company.</w:t>
      </w:r>
    </w:p>
    <w:p w14:paraId="7AEFD945" w14:textId="77777777" w:rsidR="002D717A" w:rsidRPr="00C25E29" w:rsidRDefault="002D717A" w:rsidP="002D717A">
      <w:pPr>
        <w:pStyle w:val="ListParagraph"/>
        <w:rPr>
          <w:rFonts w:ascii="Verdana" w:eastAsiaTheme="minorEastAsia" w:hAnsi="Verdana"/>
          <w:b/>
          <w:bCs/>
        </w:rPr>
      </w:pPr>
    </w:p>
    <w:p w14:paraId="63984502" w14:textId="5B1EB29B" w:rsidR="00C25E29" w:rsidRPr="00C25E29" w:rsidRDefault="007A3A67" w:rsidP="00C530C9">
      <w:pPr>
        <w:pStyle w:val="ListParagraph"/>
        <w:numPr>
          <w:ilvl w:val="0"/>
          <w:numId w:val="21"/>
        </w:numPr>
        <w:rPr>
          <w:rFonts w:ascii="Verdana" w:eastAsiaTheme="minorEastAsia" w:hAnsi="Verdana"/>
          <w:b/>
          <w:bCs/>
        </w:rPr>
      </w:pPr>
      <w:r>
        <w:rPr>
          <w:rFonts w:ascii="Verdana" w:eastAsiaTheme="minorEastAsia" w:hAnsi="Verdana"/>
        </w:rPr>
        <w:t xml:space="preserve">Alice </w:t>
      </w:r>
      <w:r w:rsidR="002D717A">
        <w:rPr>
          <w:rFonts w:ascii="Verdana" w:eastAsiaTheme="minorEastAsia" w:hAnsi="Verdana"/>
        </w:rPr>
        <w:t>Dolly</w:t>
      </w:r>
      <w:r w:rsidR="00BA0EC8">
        <w:rPr>
          <w:rFonts w:ascii="Verdana" w:eastAsiaTheme="minorEastAsia" w:hAnsi="Verdana"/>
        </w:rPr>
        <w:t xml:space="preserve">, </w:t>
      </w:r>
      <w:r w:rsidR="000A6B76">
        <w:rPr>
          <w:rFonts w:ascii="Verdana" w:eastAsiaTheme="minorEastAsia" w:hAnsi="Verdana"/>
        </w:rPr>
        <w:t xml:space="preserve">between </w:t>
      </w:r>
      <w:r w:rsidR="00BA1D2A">
        <w:rPr>
          <w:rFonts w:ascii="Verdana" w:eastAsiaTheme="minorEastAsia" w:hAnsi="Verdana"/>
        </w:rPr>
        <w:t xml:space="preserve">the </w:t>
      </w:r>
      <w:r w:rsidR="00BA0EC8">
        <w:rPr>
          <w:rFonts w:ascii="Verdana" w:eastAsiaTheme="minorEastAsia" w:hAnsi="Verdana"/>
        </w:rPr>
        <w:t>age</w:t>
      </w:r>
      <w:r w:rsidR="00BA1D2A">
        <w:rPr>
          <w:rFonts w:ascii="Verdana" w:eastAsiaTheme="minorEastAsia" w:hAnsi="Verdana"/>
        </w:rPr>
        <w:t>s of</w:t>
      </w:r>
      <w:r w:rsidR="00E32E60">
        <w:rPr>
          <w:rFonts w:ascii="Verdana" w:eastAsiaTheme="minorEastAsia" w:hAnsi="Verdana"/>
        </w:rPr>
        <w:t xml:space="preserve"> 40-50</w:t>
      </w:r>
      <w:r w:rsidR="00F15305">
        <w:rPr>
          <w:rFonts w:ascii="Verdana" w:eastAsiaTheme="minorEastAsia" w:hAnsi="Verdana"/>
        </w:rPr>
        <w:t>, is a content creator as well as a stay</w:t>
      </w:r>
      <w:r w:rsidR="00764112">
        <w:rPr>
          <w:rFonts w:ascii="Verdana" w:eastAsiaTheme="minorEastAsia" w:hAnsi="Verdana"/>
        </w:rPr>
        <w:t>-</w:t>
      </w:r>
      <w:r w:rsidR="00F15305">
        <w:rPr>
          <w:rFonts w:ascii="Verdana" w:eastAsiaTheme="minorEastAsia" w:hAnsi="Verdana"/>
        </w:rPr>
        <w:t>at</w:t>
      </w:r>
      <w:r w:rsidR="00764112">
        <w:rPr>
          <w:rFonts w:ascii="Verdana" w:eastAsiaTheme="minorEastAsia" w:hAnsi="Verdana"/>
        </w:rPr>
        <w:t>-</w:t>
      </w:r>
      <w:r w:rsidR="00F15305">
        <w:rPr>
          <w:rFonts w:ascii="Verdana" w:eastAsiaTheme="minorEastAsia" w:hAnsi="Verdana"/>
        </w:rPr>
        <w:t>home mother</w:t>
      </w:r>
      <w:r w:rsidR="00DA11B4">
        <w:rPr>
          <w:rFonts w:ascii="Verdana" w:eastAsiaTheme="minorEastAsia" w:hAnsi="Verdana"/>
        </w:rPr>
        <w:t xml:space="preserve"> who enjoys traveling with her family. </w:t>
      </w:r>
      <w:r w:rsidR="00A215C7">
        <w:rPr>
          <w:rFonts w:ascii="Verdana" w:eastAsiaTheme="minorEastAsia" w:hAnsi="Verdana"/>
        </w:rPr>
        <w:t xml:space="preserve">She has a degree in the fine arts. </w:t>
      </w:r>
      <w:r w:rsidR="003677A4">
        <w:rPr>
          <w:rFonts w:ascii="Verdana" w:eastAsiaTheme="minorEastAsia" w:hAnsi="Verdana"/>
        </w:rPr>
        <w:t xml:space="preserve">Alice will appreciate the new system </w:t>
      </w:r>
      <w:r w:rsidR="00F63DEF">
        <w:rPr>
          <w:rFonts w:ascii="Verdana" w:eastAsiaTheme="minorEastAsia" w:hAnsi="Verdana"/>
        </w:rPr>
        <w:t xml:space="preserve">when she books her next family trip </w:t>
      </w:r>
      <w:r w:rsidR="0041177D">
        <w:rPr>
          <w:rFonts w:ascii="Verdana" w:eastAsiaTheme="minorEastAsia" w:hAnsi="Verdana"/>
        </w:rPr>
        <w:t xml:space="preserve">for its </w:t>
      </w:r>
      <w:r w:rsidR="00D41AE6">
        <w:rPr>
          <w:rFonts w:ascii="Verdana" w:eastAsiaTheme="minorEastAsia" w:hAnsi="Verdana"/>
        </w:rPr>
        <w:t>flexibility in packaged deals and</w:t>
      </w:r>
      <w:r w:rsidR="00E9022C">
        <w:rPr>
          <w:rFonts w:ascii="Verdana" w:eastAsiaTheme="minorEastAsia" w:hAnsi="Verdana"/>
        </w:rPr>
        <w:t xml:space="preserve"> </w:t>
      </w:r>
      <w:r w:rsidR="00CB08E9">
        <w:rPr>
          <w:rFonts w:ascii="Verdana" w:eastAsiaTheme="minorEastAsia" w:hAnsi="Verdana"/>
        </w:rPr>
        <w:t>quick access to current COVID-19</w:t>
      </w:r>
      <w:r w:rsidR="007F699D">
        <w:rPr>
          <w:rFonts w:ascii="Verdana" w:eastAsiaTheme="minorEastAsia" w:hAnsi="Verdana"/>
        </w:rPr>
        <w:t xml:space="preserve"> restriction information.</w:t>
      </w:r>
    </w:p>
    <w:p w14:paraId="10F6D42A" w14:textId="551B8BE8" w:rsidR="0958CC11" w:rsidRPr="00170890" w:rsidRDefault="0958CC11" w:rsidP="0958CC11">
      <w:pPr>
        <w:rPr>
          <w:rFonts w:ascii="Verdana" w:hAnsi="Verdana"/>
        </w:rPr>
      </w:pPr>
    </w:p>
    <w:p w14:paraId="59CA5FF0" w14:textId="270AFF13" w:rsidR="0958CC11" w:rsidRPr="005A6B51" w:rsidRDefault="005D0F4E" w:rsidP="005D0F4E">
      <w:pPr>
        <w:pStyle w:val="Heading1"/>
        <w:rPr>
          <w:rFonts w:ascii="Verdana" w:hAnsi="Verdana"/>
          <w:sz w:val="28"/>
          <w:szCs w:val="20"/>
        </w:rPr>
      </w:pPr>
      <w:r w:rsidRPr="005A6B51">
        <w:rPr>
          <w:rFonts w:ascii="Verdana" w:hAnsi="Verdana"/>
          <w:sz w:val="28"/>
          <w:szCs w:val="20"/>
        </w:rPr>
        <w:t>USER RESEARCH</w:t>
      </w:r>
    </w:p>
    <w:p w14:paraId="7D398FC8" w14:textId="6D820F5F" w:rsidR="00170890" w:rsidRDefault="00170890" w:rsidP="00170890">
      <w:pPr>
        <w:rPr>
          <w:rFonts w:ascii="Verdana" w:hAnsi="Verdana"/>
        </w:rPr>
      </w:pPr>
      <w:r>
        <w:rPr>
          <w:rFonts w:ascii="Verdana" w:hAnsi="Verdana"/>
        </w:rPr>
        <w:t xml:space="preserve">We created </w:t>
      </w:r>
      <w:r w:rsidR="00A166D4">
        <w:rPr>
          <w:rFonts w:ascii="Verdana" w:hAnsi="Verdana"/>
        </w:rPr>
        <w:t>a</w:t>
      </w:r>
      <w:r>
        <w:rPr>
          <w:rFonts w:ascii="Verdana" w:hAnsi="Verdana"/>
        </w:rPr>
        <w:t xml:space="preserve"> survey </w:t>
      </w:r>
      <w:r w:rsidR="00981ADB">
        <w:rPr>
          <w:rFonts w:ascii="Verdana" w:hAnsi="Verdana"/>
        </w:rPr>
        <w:t xml:space="preserve">for travelers to </w:t>
      </w:r>
      <w:r w:rsidR="00A06011">
        <w:rPr>
          <w:rFonts w:ascii="Verdana" w:hAnsi="Verdana"/>
        </w:rPr>
        <w:t>determine</w:t>
      </w:r>
      <w:r w:rsidR="00981ADB">
        <w:rPr>
          <w:rFonts w:ascii="Verdana" w:hAnsi="Verdana"/>
        </w:rPr>
        <w:t xml:space="preserve"> what kind of hardship</w:t>
      </w:r>
      <w:r w:rsidR="00DA5F10">
        <w:rPr>
          <w:rFonts w:ascii="Verdana" w:hAnsi="Verdana"/>
        </w:rPr>
        <w:t>s</w:t>
      </w:r>
      <w:r w:rsidR="00981ADB">
        <w:rPr>
          <w:rFonts w:ascii="Verdana" w:hAnsi="Verdana"/>
        </w:rPr>
        <w:t xml:space="preserve"> they have while planning and/or booking their </w:t>
      </w:r>
      <w:r w:rsidR="007E4C9A">
        <w:rPr>
          <w:rFonts w:ascii="Verdana" w:hAnsi="Verdana"/>
        </w:rPr>
        <w:t>trip</w:t>
      </w:r>
      <w:r w:rsidR="00564308">
        <w:rPr>
          <w:rFonts w:ascii="Verdana" w:hAnsi="Verdana"/>
        </w:rPr>
        <w:t>,</w:t>
      </w:r>
      <w:r w:rsidR="007E4C9A">
        <w:rPr>
          <w:rFonts w:ascii="Verdana" w:hAnsi="Verdana"/>
        </w:rPr>
        <w:t xml:space="preserve"> either </w:t>
      </w:r>
      <w:r w:rsidR="00C779C7">
        <w:rPr>
          <w:rFonts w:ascii="Verdana" w:hAnsi="Verdana"/>
        </w:rPr>
        <w:t xml:space="preserve">for work, </w:t>
      </w:r>
      <w:r w:rsidR="00295625">
        <w:rPr>
          <w:rFonts w:ascii="Verdana" w:hAnsi="Verdana"/>
        </w:rPr>
        <w:t xml:space="preserve">tourism, family </w:t>
      </w:r>
      <w:r w:rsidR="00295625">
        <w:rPr>
          <w:rFonts w:ascii="Verdana" w:hAnsi="Verdana"/>
        </w:rPr>
        <w:lastRenderedPageBreak/>
        <w:t xml:space="preserve">matters or immigration. We decided to opt-out of </w:t>
      </w:r>
      <w:r w:rsidR="00F24279">
        <w:rPr>
          <w:rFonts w:ascii="Verdana" w:hAnsi="Verdana"/>
        </w:rPr>
        <w:t>persona</w:t>
      </w:r>
      <w:r w:rsidR="002A3FBD">
        <w:rPr>
          <w:rFonts w:ascii="Verdana" w:hAnsi="Verdana"/>
        </w:rPr>
        <w:t xml:space="preserve">l questions as they are not related to </w:t>
      </w:r>
      <w:r w:rsidR="004B7F6B">
        <w:rPr>
          <w:rFonts w:ascii="Verdana" w:hAnsi="Verdana"/>
        </w:rPr>
        <w:t>our topics of interest</w:t>
      </w:r>
      <w:r w:rsidR="00D77DE2">
        <w:rPr>
          <w:rFonts w:ascii="Verdana" w:hAnsi="Verdana"/>
        </w:rPr>
        <w:t>.</w:t>
      </w:r>
    </w:p>
    <w:p w14:paraId="2D8E6AFD" w14:textId="7CF17608" w:rsidR="00DF4DE5" w:rsidRDefault="00817BE4" w:rsidP="00170890">
      <w:pPr>
        <w:rPr>
          <w:rFonts w:ascii="Verdana" w:hAnsi="Verdana"/>
        </w:rPr>
      </w:pPr>
      <w:r>
        <w:rPr>
          <w:rFonts w:ascii="Verdana" w:hAnsi="Verdana"/>
        </w:rPr>
        <w:t>The</w:t>
      </w:r>
      <w:r w:rsidR="00DF4DE5">
        <w:rPr>
          <w:rFonts w:ascii="Verdana" w:hAnsi="Verdana"/>
        </w:rPr>
        <w:t xml:space="preserve"> survey </w:t>
      </w:r>
      <w:r>
        <w:rPr>
          <w:rFonts w:ascii="Verdana" w:hAnsi="Verdana"/>
        </w:rPr>
        <w:t>provided</w:t>
      </w:r>
      <w:r w:rsidR="00DF4DE5">
        <w:rPr>
          <w:rFonts w:ascii="Verdana" w:hAnsi="Verdana"/>
        </w:rPr>
        <w:t xml:space="preserve"> our responders freedom to </w:t>
      </w:r>
      <w:r>
        <w:rPr>
          <w:rFonts w:ascii="Verdana" w:hAnsi="Verdana"/>
        </w:rPr>
        <w:t>cho</w:t>
      </w:r>
      <w:r w:rsidR="0079551A">
        <w:rPr>
          <w:rFonts w:ascii="Verdana" w:hAnsi="Verdana"/>
        </w:rPr>
        <w:t>ose</w:t>
      </w:r>
      <w:r w:rsidR="00DF4DE5">
        <w:rPr>
          <w:rFonts w:ascii="Verdana" w:hAnsi="Verdana"/>
        </w:rPr>
        <w:t xml:space="preserve"> </w:t>
      </w:r>
      <w:r w:rsidR="00D82EB4">
        <w:rPr>
          <w:rFonts w:ascii="Verdana" w:hAnsi="Verdana"/>
        </w:rPr>
        <w:t>several options</w:t>
      </w:r>
      <w:r w:rsidR="00607433">
        <w:rPr>
          <w:rFonts w:ascii="Verdana" w:hAnsi="Verdana"/>
        </w:rPr>
        <w:t xml:space="preserve"> per question</w:t>
      </w:r>
      <w:r w:rsidR="005B1C1B">
        <w:rPr>
          <w:rFonts w:ascii="Verdana" w:hAnsi="Verdana"/>
        </w:rPr>
        <w:t>.</w:t>
      </w:r>
      <w:r w:rsidR="00D82EB4">
        <w:rPr>
          <w:rFonts w:ascii="Verdana" w:hAnsi="Verdana"/>
        </w:rPr>
        <w:t xml:space="preserve"> </w:t>
      </w:r>
      <w:r w:rsidR="005B1C1B">
        <w:rPr>
          <w:rFonts w:ascii="Verdana" w:hAnsi="Verdana"/>
        </w:rPr>
        <w:t>A</w:t>
      </w:r>
      <w:r w:rsidR="00D82EB4">
        <w:rPr>
          <w:rFonts w:ascii="Verdana" w:hAnsi="Verdana"/>
        </w:rPr>
        <w:t xml:space="preserve">nswering some questions as </w:t>
      </w:r>
      <w:r w:rsidR="00675983">
        <w:rPr>
          <w:rFonts w:ascii="Verdana" w:hAnsi="Verdana"/>
        </w:rPr>
        <w:t>problems o</w:t>
      </w:r>
      <w:r w:rsidR="00840D7D">
        <w:rPr>
          <w:rFonts w:ascii="Verdana" w:hAnsi="Verdana"/>
        </w:rPr>
        <w:t>r</w:t>
      </w:r>
      <w:r w:rsidR="00675983">
        <w:rPr>
          <w:rFonts w:ascii="Verdana" w:hAnsi="Verdana"/>
        </w:rPr>
        <w:t xml:space="preserve"> satisfactions </w:t>
      </w:r>
      <w:r w:rsidR="00840D7D">
        <w:rPr>
          <w:rFonts w:ascii="Verdana" w:hAnsi="Verdana"/>
        </w:rPr>
        <w:t>often depen</w:t>
      </w:r>
      <w:r w:rsidR="00063D9B">
        <w:rPr>
          <w:rFonts w:ascii="Verdana" w:hAnsi="Verdana"/>
        </w:rPr>
        <w:t xml:space="preserve">d on various things, so we </w:t>
      </w:r>
      <w:r w:rsidR="001B094A">
        <w:rPr>
          <w:rFonts w:ascii="Verdana" w:hAnsi="Verdana"/>
        </w:rPr>
        <w:t xml:space="preserve">wanted to see </w:t>
      </w:r>
      <w:r w:rsidR="00A579F3">
        <w:rPr>
          <w:rFonts w:ascii="Verdana" w:hAnsi="Verdana"/>
        </w:rPr>
        <w:t xml:space="preserve">as many </w:t>
      </w:r>
      <w:r w:rsidR="00BC2255">
        <w:rPr>
          <w:rFonts w:ascii="Verdana" w:hAnsi="Verdana"/>
        </w:rPr>
        <w:t>difficulties</w:t>
      </w:r>
      <w:r w:rsidR="00D527FA">
        <w:rPr>
          <w:rFonts w:ascii="Verdana" w:hAnsi="Verdana"/>
        </w:rPr>
        <w:t xml:space="preserve"> and </w:t>
      </w:r>
      <w:r w:rsidR="002B4533">
        <w:rPr>
          <w:rFonts w:ascii="Verdana" w:hAnsi="Verdana"/>
        </w:rPr>
        <w:t>worries/</w:t>
      </w:r>
      <w:r w:rsidR="00114412">
        <w:rPr>
          <w:rFonts w:ascii="Verdana" w:hAnsi="Verdana"/>
        </w:rPr>
        <w:t xml:space="preserve">concerns </w:t>
      </w:r>
      <w:r w:rsidR="004E7D92">
        <w:rPr>
          <w:rFonts w:ascii="Verdana" w:hAnsi="Verdana"/>
        </w:rPr>
        <w:t xml:space="preserve">as </w:t>
      </w:r>
      <w:r w:rsidR="00881CCC">
        <w:rPr>
          <w:rFonts w:ascii="Verdana" w:hAnsi="Verdana"/>
        </w:rPr>
        <w:t>people experience</w:t>
      </w:r>
      <w:r w:rsidR="002B4533">
        <w:rPr>
          <w:rFonts w:ascii="Verdana" w:hAnsi="Verdana"/>
        </w:rPr>
        <w:t>,</w:t>
      </w:r>
      <w:r w:rsidR="00881CCC">
        <w:rPr>
          <w:rFonts w:ascii="Verdana" w:hAnsi="Verdana"/>
        </w:rPr>
        <w:t xml:space="preserve"> to </w:t>
      </w:r>
      <w:r w:rsidR="003F6835">
        <w:rPr>
          <w:rFonts w:ascii="Verdana" w:hAnsi="Verdana"/>
        </w:rPr>
        <w:t xml:space="preserve">come up with better solutions </w:t>
      </w:r>
      <w:r w:rsidR="005272F6">
        <w:rPr>
          <w:rFonts w:ascii="Verdana" w:hAnsi="Verdana"/>
        </w:rPr>
        <w:t xml:space="preserve">than </w:t>
      </w:r>
      <w:r w:rsidR="00D1129E">
        <w:rPr>
          <w:rFonts w:ascii="Verdana" w:hAnsi="Verdana"/>
        </w:rPr>
        <w:t xml:space="preserve">those that </w:t>
      </w:r>
      <w:r w:rsidR="002E55BA">
        <w:rPr>
          <w:rFonts w:ascii="Verdana" w:hAnsi="Verdana"/>
        </w:rPr>
        <w:t>are currently available</w:t>
      </w:r>
      <w:r w:rsidR="00D1129E">
        <w:rPr>
          <w:rFonts w:ascii="Verdana" w:hAnsi="Verdana"/>
        </w:rPr>
        <w:t xml:space="preserve">. </w:t>
      </w:r>
    </w:p>
    <w:p w14:paraId="0B1734D0" w14:textId="77777777" w:rsidR="00C704F3" w:rsidRDefault="00C704F3" w:rsidP="00170890">
      <w:pPr>
        <w:rPr>
          <w:rFonts w:ascii="Verdana" w:hAnsi="Verdana"/>
        </w:rPr>
      </w:pPr>
    </w:p>
    <w:p w14:paraId="238F7E16" w14:textId="3FE6308C" w:rsidR="00A57B0A" w:rsidRPr="00B02FDD" w:rsidRDefault="00B02FDD" w:rsidP="007C7AB6">
      <w:pPr>
        <w:pStyle w:val="Heading2"/>
        <w:rPr>
          <w:rFonts w:ascii="Verdana" w:hAnsi="Verdana"/>
          <w:sz w:val="28"/>
          <w:szCs w:val="28"/>
        </w:rPr>
      </w:pPr>
      <w:r w:rsidRPr="00B02FDD">
        <w:rPr>
          <w:rFonts w:ascii="Verdana" w:hAnsi="Verdana"/>
          <w:caps w:val="0"/>
          <w:sz w:val="28"/>
          <w:szCs w:val="24"/>
        </w:rPr>
        <w:t>Questio</w:t>
      </w:r>
      <w:r w:rsidRPr="00B02FDD">
        <w:rPr>
          <w:rFonts w:ascii="Verdana" w:hAnsi="Verdana"/>
          <w:caps w:val="0"/>
          <w:sz w:val="28"/>
          <w:szCs w:val="28"/>
        </w:rPr>
        <w:t>ns of the survey:</w:t>
      </w:r>
    </w:p>
    <w:p w14:paraId="17FF28ED" w14:textId="77777777" w:rsidR="00C704F3" w:rsidRPr="007C7AB6" w:rsidRDefault="00C704F3" w:rsidP="00F40B70">
      <w:pPr>
        <w:spacing w:before="0" w:after="0"/>
        <w:rPr>
          <w:rFonts w:ascii="Verdana" w:hAnsi="Verdana"/>
        </w:rPr>
      </w:pPr>
    </w:p>
    <w:p w14:paraId="1573E1C0" w14:textId="7269FF89" w:rsidR="000269C6" w:rsidRPr="00AA7000" w:rsidRDefault="003079FF" w:rsidP="00AA7000">
      <w:pPr>
        <w:pStyle w:val="ListParagraph"/>
        <w:numPr>
          <w:ilvl w:val="3"/>
          <w:numId w:val="18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Do you use booking websites for planning your trip and buying tickets/booking accommodation?</w:t>
      </w:r>
    </w:p>
    <w:p w14:paraId="4C02EB98" w14:textId="363C5E2D" w:rsidR="7F8AA96B" w:rsidRPr="00AA7000" w:rsidRDefault="7F8AA96B" w:rsidP="00AA7000">
      <w:pPr>
        <w:spacing w:before="0" w:after="120" w:line="240" w:lineRule="auto"/>
        <w:ind w:left="714" w:hanging="357"/>
        <w:contextualSpacing/>
        <w:rPr>
          <w:rFonts w:ascii="Verdana" w:hAnsi="Verdana" w:cs="Arial"/>
          <w:color w:val="2C3345"/>
        </w:rPr>
      </w:pPr>
      <w:r w:rsidRPr="00AA7000">
        <w:rPr>
          <w:rFonts w:ascii="Verdana" w:hAnsi="Verdana" w:cs="Arial"/>
          <w:color w:val="2C3345"/>
        </w:rPr>
        <w:t>Options:</w:t>
      </w:r>
    </w:p>
    <w:p w14:paraId="7761FEDF" w14:textId="06285AD0" w:rsidR="00D86A36" w:rsidRPr="00AA7000" w:rsidRDefault="00E860F1" w:rsidP="00AA7000">
      <w:pPr>
        <w:pStyle w:val="ListParagraph"/>
        <w:numPr>
          <w:ilvl w:val="0"/>
          <w:numId w:val="34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Yes</w:t>
      </w:r>
    </w:p>
    <w:p w14:paraId="29C52257" w14:textId="39A2CD56" w:rsidR="00D86A36" w:rsidRPr="00AA7000" w:rsidRDefault="00E860F1" w:rsidP="00AA7000">
      <w:pPr>
        <w:pStyle w:val="ListParagraph"/>
        <w:numPr>
          <w:ilvl w:val="0"/>
          <w:numId w:val="34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No</w:t>
      </w:r>
    </w:p>
    <w:p w14:paraId="15E77628" w14:textId="18253302" w:rsidR="00A57B0A" w:rsidRPr="00AA7000" w:rsidRDefault="00A57B0A" w:rsidP="00AA7000">
      <w:pPr>
        <w:pStyle w:val="ListParagraph"/>
        <w:spacing w:before="0" w:after="100" w:afterAutospacing="1" w:line="240" w:lineRule="auto"/>
        <w:ind w:left="714" w:hanging="357"/>
        <w:rPr>
          <w:rFonts w:ascii="Verdana" w:hAnsi="Verdana"/>
          <w:color w:val="2C3345"/>
          <w:shd w:val="clear" w:color="auto" w:fill="FFFFFF"/>
        </w:rPr>
      </w:pPr>
    </w:p>
    <w:p w14:paraId="71A955A9" w14:textId="14AA770B" w:rsidR="00F40B70" w:rsidRPr="00AA7000" w:rsidRDefault="00EA50AD" w:rsidP="00AA7000">
      <w:pPr>
        <w:pStyle w:val="ListParagraph"/>
        <w:numPr>
          <w:ilvl w:val="3"/>
          <w:numId w:val="18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What is your primary reason for travel?</w:t>
      </w:r>
    </w:p>
    <w:p w14:paraId="05839401" w14:textId="717DBF61" w:rsidR="008660F6" w:rsidRPr="00AA7000" w:rsidRDefault="45900515" w:rsidP="00AA7000">
      <w:pPr>
        <w:spacing w:before="0" w:after="120" w:line="240" w:lineRule="auto"/>
        <w:ind w:left="714" w:hanging="357"/>
        <w:contextualSpacing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</w:rPr>
        <w:t>Options:</w:t>
      </w:r>
    </w:p>
    <w:p w14:paraId="3C5BEE73" w14:textId="1AF97B13" w:rsidR="00501103" w:rsidRPr="00AA7000" w:rsidRDefault="00467907" w:rsidP="00AA7000">
      <w:pPr>
        <w:pStyle w:val="ListParagraph"/>
        <w:numPr>
          <w:ilvl w:val="0"/>
          <w:numId w:val="35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 xml:space="preserve">Work </w:t>
      </w:r>
    </w:p>
    <w:p w14:paraId="3B11B778" w14:textId="412BE313" w:rsidR="00501103" w:rsidRPr="00AA7000" w:rsidRDefault="00467907" w:rsidP="00AA7000">
      <w:pPr>
        <w:pStyle w:val="ListParagraph"/>
        <w:numPr>
          <w:ilvl w:val="0"/>
          <w:numId w:val="35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tourism</w:t>
      </w:r>
    </w:p>
    <w:p w14:paraId="0954EFA2" w14:textId="1D15F55A" w:rsidR="00501103" w:rsidRPr="00AA7000" w:rsidRDefault="00467907" w:rsidP="00AA7000">
      <w:pPr>
        <w:pStyle w:val="ListParagraph"/>
        <w:numPr>
          <w:ilvl w:val="0"/>
          <w:numId w:val="35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family</w:t>
      </w:r>
    </w:p>
    <w:p w14:paraId="3765C4C8" w14:textId="74DD94DA" w:rsidR="00501103" w:rsidRPr="00AA7000" w:rsidRDefault="31C1EF20" w:rsidP="00AA7000">
      <w:pPr>
        <w:pStyle w:val="ListParagraph"/>
        <w:numPr>
          <w:ilvl w:val="0"/>
          <w:numId w:val="35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R</w:t>
      </w:r>
      <w:r w:rsidR="69F91B99" w:rsidRPr="00AA7000">
        <w:rPr>
          <w:rFonts w:ascii="Verdana" w:hAnsi="Verdana" w:cs="Arial"/>
          <w:color w:val="2C3345"/>
          <w:shd w:val="clear" w:color="auto" w:fill="FFFFFF"/>
        </w:rPr>
        <w:t>elocation</w:t>
      </w:r>
    </w:p>
    <w:p w14:paraId="4441A2A7" w14:textId="0857467E" w:rsidR="00557F22" w:rsidRPr="00AA7000" w:rsidRDefault="00557F22" w:rsidP="00AA7000">
      <w:pPr>
        <w:pStyle w:val="ListParagraph"/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</w:p>
    <w:p w14:paraId="6B65E8AD" w14:textId="580AFD8E" w:rsidR="00D209FB" w:rsidRPr="00AA7000" w:rsidRDefault="00D209FB" w:rsidP="00AA7000">
      <w:pPr>
        <w:pStyle w:val="ListParagraph"/>
        <w:numPr>
          <w:ilvl w:val="0"/>
          <w:numId w:val="18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How often do you travel (overall)?</w:t>
      </w:r>
    </w:p>
    <w:p w14:paraId="773B34F0" w14:textId="28C1DB4A" w:rsidR="001E4402" w:rsidRPr="00AA7000" w:rsidRDefault="01D727E3" w:rsidP="00AA7000">
      <w:pPr>
        <w:spacing w:before="0" w:after="120" w:line="240" w:lineRule="auto"/>
        <w:ind w:left="714" w:hanging="357"/>
        <w:contextualSpacing/>
        <w:rPr>
          <w:rFonts w:ascii="Verdana" w:hAnsi="Verdana" w:cs="Arial"/>
          <w:color w:val="2C3345"/>
        </w:rPr>
      </w:pPr>
      <w:r w:rsidRPr="00AA7000">
        <w:rPr>
          <w:rFonts w:ascii="Verdana" w:hAnsi="Verdana" w:cs="Arial"/>
          <w:color w:val="2C3345"/>
        </w:rPr>
        <w:t>Options:</w:t>
      </w:r>
    </w:p>
    <w:p w14:paraId="39F92EB1" w14:textId="3E89D14C" w:rsidR="001E4402" w:rsidRPr="00AA7000" w:rsidRDefault="01D727E3" w:rsidP="00AA7000">
      <w:pPr>
        <w:pStyle w:val="ListParagraph"/>
        <w:numPr>
          <w:ilvl w:val="0"/>
          <w:numId w:val="33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</w:rPr>
        <w:t xml:space="preserve">Less </w:t>
      </w:r>
      <w:r w:rsidR="7B6A982F" w:rsidRPr="00AA7000">
        <w:rPr>
          <w:rFonts w:ascii="Verdana" w:hAnsi="Verdana" w:cs="Arial"/>
          <w:color w:val="2C3345"/>
        </w:rPr>
        <w:t>than</w:t>
      </w:r>
      <w:r w:rsidRPr="00AA7000">
        <w:rPr>
          <w:rFonts w:ascii="Verdana" w:hAnsi="Verdana" w:cs="Arial"/>
          <w:color w:val="2C3345"/>
        </w:rPr>
        <w:t xml:space="preserve"> once a year</w:t>
      </w:r>
      <w:r w:rsidR="1DE63D76" w:rsidRPr="00AA7000">
        <w:rPr>
          <w:rFonts w:ascii="Verdana" w:hAnsi="Verdana" w:cs="Arial"/>
          <w:color w:val="2C3345"/>
        </w:rPr>
        <w:t xml:space="preserve">, </w:t>
      </w:r>
    </w:p>
    <w:p w14:paraId="0A07732A" w14:textId="2B4F2B86" w:rsidR="001E4402" w:rsidRPr="00AA7000" w:rsidRDefault="1DE63D76" w:rsidP="00AA7000">
      <w:pPr>
        <w:pStyle w:val="ListParagraph"/>
        <w:numPr>
          <w:ilvl w:val="0"/>
          <w:numId w:val="33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>once a year</w:t>
      </w:r>
    </w:p>
    <w:p w14:paraId="27DCF2CB" w14:textId="1EC063B7" w:rsidR="001E4402" w:rsidRPr="00AA7000" w:rsidRDefault="01D727E3" w:rsidP="00AA7000">
      <w:pPr>
        <w:pStyle w:val="ListParagraph"/>
        <w:numPr>
          <w:ilvl w:val="0"/>
          <w:numId w:val="33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 xml:space="preserve">twice a year </w:t>
      </w:r>
    </w:p>
    <w:p w14:paraId="498B0DE0" w14:textId="79F04818" w:rsidR="001E4402" w:rsidRPr="00AA7000" w:rsidRDefault="01D727E3" w:rsidP="00AA7000">
      <w:pPr>
        <w:pStyle w:val="ListParagraph"/>
        <w:numPr>
          <w:ilvl w:val="0"/>
          <w:numId w:val="33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>three times a year</w:t>
      </w:r>
    </w:p>
    <w:p w14:paraId="5BCC88F9" w14:textId="4982739B" w:rsidR="001E4402" w:rsidRPr="00AA7000" w:rsidRDefault="01D727E3" w:rsidP="00AA7000">
      <w:pPr>
        <w:pStyle w:val="ListParagraph"/>
        <w:numPr>
          <w:ilvl w:val="0"/>
          <w:numId w:val="33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>many times</w:t>
      </w:r>
    </w:p>
    <w:p w14:paraId="5BD8E056" w14:textId="5A1635BE" w:rsidR="4560856C" w:rsidRPr="00AA7000" w:rsidRDefault="3CF103A7" w:rsidP="00AA7000">
      <w:pPr>
        <w:pStyle w:val="ListParagraph"/>
        <w:numPr>
          <w:ilvl w:val="0"/>
          <w:numId w:val="33"/>
        </w:numPr>
        <w:spacing w:before="0" w:after="0" w:afterAutospacing="1" w:line="240" w:lineRule="auto"/>
        <w:ind w:left="714" w:hanging="357"/>
        <w:rPr>
          <w:rFonts w:ascii="Verdana" w:hAnsi="Verdana" w:cs="Arial"/>
          <w:color w:val="2C3345"/>
        </w:rPr>
      </w:pPr>
      <w:r w:rsidRPr="00AA7000">
        <w:rPr>
          <w:rFonts w:ascii="Verdana" w:hAnsi="Verdana" w:cs="Arial"/>
          <w:color w:val="2C3345"/>
        </w:rPr>
        <w:t>N</w:t>
      </w:r>
      <w:r w:rsidR="765FA01B" w:rsidRPr="00AA7000">
        <w:rPr>
          <w:rFonts w:ascii="Verdana" w:hAnsi="Verdana" w:cs="Arial"/>
          <w:color w:val="2C3345"/>
        </w:rPr>
        <w:t>ever</w:t>
      </w:r>
    </w:p>
    <w:p w14:paraId="47E48BD6" w14:textId="77777777" w:rsidR="00557F22" w:rsidRPr="00AA7000" w:rsidRDefault="00557F22" w:rsidP="00AA7000">
      <w:pPr>
        <w:pStyle w:val="ListParagraph"/>
        <w:spacing w:before="0" w:after="0" w:afterAutospacing="1" w:line="240" w:lineRule="auto"/>
        <w:ind w:left="714" w:hanging="357"/>
        <w:rPr>
          <w:rFonts w:ascii="Verdana" w:hAnsi="Verdana" w:cs="Arial"/>
          <w:color w:val="2C3345"/>
        </w:rPr>
      </w:pPr>
    </w:p>
    <w:p w14:paraId="71FE3A28" w14:textId="0E9BAA96" w:rsidR="00307DCD" w:rsidRPr="00AA7000" w:rsidRDefault="00307DCD" w:rsidP="00AA7000">
      <w:pPr>
        <w:pStyle w:val="ListParagraph"/>
        <w:numPr>
          <w:ilvl w:val="0"/>
          <w:numId w:val="18"/>
        </w:numPr>
        <w:spacing w:before="0" w:after="100" w:afterAutospacing="1" w:line="240" w:lineRule="auto"/>
        <w:ind w:left="714" w:hanging="357"/>
        <w:rPr>
          <w:rFonts w:ascii="Verdana" w:eastAsia="Verdana" w:hAnsi="Verdana" w:cs="Verdana"/>
        </w:rPr>
      </w:pPr>
      <w:r w:rsidRPr="00AA7000">
        <w:rPr>
          <w:rFonts w:ascii="Verdana" w:eastAsia="Verdana" w:hAnsi="Verdana" w:cs="Verdana"/>
          <w:color w:val="2C3345"/>
          <w:shd w:val="clear" w:color="auto" w:fill="FFFFFF"/>
        </w:rPr>
        <w:t>How often do you travel inside of your country?</w:t>
      </w:r>
    </w:p>
    <w:p w14:paraId="3CD0BAAF" w14:textId="717DBF61" w:rsidR="127ED530" w:rsidRPr="00AA7000" w:rsidRDefault="127ED530" w:rsidP="00AA7000">
      <w:pPr>
        <w:spacing w:before="0" w:after="120" w:line="240" w:lineRule="auto"/>
        <w:ind w:left="714" w:hanging="357"/>
        <w:contextualSpacing/>
        <w:rPr>
          <w:rFonts w:ascii="Verdana" w:hAnsi="Verdana" w:cs="Arial"/>
          <w:color w:val="2C3345"/>
        </w:rPr>
      </w:pPr>
      <w:r w:rsidRPr="00AA7000">
        <w:rPr>
          <w:rFonts w:ascii="Verdana" w:hAnsi="Verdana" w:cs="Arial"/>
          <w:color w:val="2C3345"/>
        </w:rPr>
        <w:t>Options:</w:t>
      </w:r>
    </w:p>
    <w:p w14:paraId="57732E1A" w14:textId="68FD9EEF" w:rsidR="001E4402" w:rsidRPr="00AA7000" w:rsidRDefault="365D395D" w:rsidP="00AA7000">
      <w:pPr>
        <w:pStyle w:val="ListParagraph"/>
        <w:numPr>
          <w:ilvl w:val="0"/>
          <w:numId w:val="25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</w:rPr>
        <w:t>once a year</w:t>
      </w:r>
    </w:p>
    <w:p w14:paraId="56D98888" w14:textId="061F724E" w:rsidR="001E4402" w:rsidRPr="00AA7000" w:rsidRDefault="365D395D" w:rsidP="00AA7000">
      <w:pPr>
        <w:pStyle w:val="ListParagraph"/>
        <w:numPr>
          <w:ilvl w:val="0"/>
          <w:numId w:val="25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>twice a year</w:t>
      </w:r>
    </w:p>
    <w:p w14:paraId="73C57EBA" w14:textId="624D673C" w:rsidR="001E4402" w:rsidRPr="00AA7000" w:rsidRDefault="365D395D" w:rsidP="00AA7000">
      <w:pPr>
        <w:pStyle w:val="ListParagraph"/>
        <w:numPr>
          <w:ilvl w:val="0"/>
          <w:numId w:val="25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 xml:space="preserve">three times a year </w:t>
      </w:r>
    </w:p>
    <w:p w14:paraId="27EC9A0D" w14:textId="3F37717B" w:rsidR="001E4402" w:rsidRPr="00AA7000" w:rsidRDefault="365D395D" w:rsidP="00AA7000">
      <w:pPr>
        <w:pStyle w:val="ListParagraph"/>
        <w:numPr>
          <w:ilvl w:val="0"/>
          <w:numId w:val="25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lastRenderedPageBreak/>
        <w:t>many times</w:t>
      </w:r>
    </w:p>
    <w:p w14:paraId="1FEC806D" w14:textId="54CEF543" w:rsidR="001E4402" w:rsidRPr="00AA7000" w:rsidRDefault="365D395D" w:rsidP="00AA7000">
      <w:pPr>
        <w:pStyle w:val="ListParagraph"/>
        <w:numPr>
          <w:ilvl w:val="0"/>
          <w:numId w:val="22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 xml:space="preserve">very rare </w:t>
      </w:r>
    </w:p>
    <w:p w14:paraId="304DD3B8" w14:textId="31EDE6E3" w:rsidR="42434594" w:rsidRPr="00AA7000" w:rsidRDefault="365D395D" w:rsidP="00AA7000">
      <w:pPr>
        <w:pStyle w:val="ListParagraph"/>
        <w:numPr>
          <w:ilvl w:val="0"/>
          <w:numId w:val="25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</w:rPr>
      </w:pPr>
      <w:r w:rsidRPr="00AA7000">
        <w:rPr>
          <w:rFonts w:ascii="Verdana" w:hAnsi="Verdana" w:cs="Arial"/>
          <w:color w:val="2C3345"/>
        </w:rPr>
        <w:t>never</w:t>
      </w:r>
    </w:p>
    <w:p w14:paraId="5EB0D4C5" w14:textId="77777777" w:rsidR="00557F22" w:rsidRPr="00AA7000" w:rsidRDefault="00557F22" w:rsidP="00AA7000">
      <w:pPr>
        <w:pStyle w:val="ListParagraph"/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</w:rPr>
      </w:pPr>
    </w:p>
    <w:p w14:paraId="40E71AB0" w14:textId="40DF5F5C" w:rsidR="008F3713" w:rsidRPr="00AA7000" w:rsidRDefault="00C65F14" w:rsidP="00AA7000">
      <w:pPr>
        <w:pStyle w:val="ListParagraph"/>
        <w:numPr>
          <w:ilvl w:val="0"/>
          <w:numId w:val="18"/>
        </w:numPr>
        <w:spacing w:before="0" w:after="100" w:afterAutospacing="1" w:line="240" w:lineRule="auto"/>
        <w:ind w:left="714" w:hanging="357"/>
        <w:rPr>
          <w:rFonts w:ascii="Verdana" w:eastAsia="Verdana" w:hAnsi="Verdana" w:cs="Verdana"/>
          <w:color w:val="2C3345"/>
          <w:shd w:val="clear" w:color="auto" w:fill="FFFFFF"/>
        </w:rPr>
      </w:pPr>
      <w:r w:rsidRPr="00AA7000">
        <w:rPr>
          <w:rFonts w:ascii="Verdana" w:eastAsia="Verdana" w:hAnsi="Verdana" w:cs="Verdana"/>
          <w:color w:val="2C3345"/>
          <w:shd w:val="clear" w:color="auto" w:fill="FFFFFF"/>
        </w:rPr>
        <w:t>How often do you travel outside of your country?</w:t>
      </w:r>
    </w:p>
    <w:p w14:paraId="15C8E3F2" w14:textId="3941D429" w:rsidR="61266C34" w:rsidRPr="00AA7000" w:rsidRDefault="61266C34" w:rsidP="00AA7000">
      <w:pPr>
        <w:spacing w:before="0" w:after="120" w:line="240" w:lineRule="auto"/>
        <w:ind w:left="714" w:hanging="357"/>
        <w:rPr>
          <w:rFonts w:ascii="Verdana" w:eastAsia="Verdana" w:hAnsi="Verdana" w:cs="Verdana"/>
          <w:color w:val="2C3345"/>
        </w:rPr>
      </w:pPr>
      <w:r w:rsidRPr="00AA7000">
        <w:rPr>
          <w:rFonts w:ascii="Verdana" w:eastAsia="Verdana" w:hAnsi="Verdana" w:cs="Verdana"/>
          <w:color w:val="2C3345"/>
        </w:rPr>
        <w:t>Options:</w:t>
      </w:r>
    </w:p>
    <w:p w14:paraId="3500491C" w14:textId="4CD0CDBA" w:rsidR="61266C34" w:rsidRPr="00AA7000" w:rsidRDefault="61266C34" w:rsidP="00AA7000">
      <w:pPr>
        <w:pStyle w:val="ListParagraph"/>
        <w:numPr>
          <w:ilvl w:val="0"/>
          <w:numId w:val="26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</w:rPr>
        <w:t>once a year</w:t>
      </w:r>
    </w:p>
    <w:p w14:paraId="66A68103" w14:textId="451E3D0D" w:rsidR="61266C34" w:rsidRPr="00AA7000" w:rsidRDefault="61266C34" w:rsidP="00AA7000">
      <w:pPr>
        <w:pStyle w:val="ListParagraph"/>
        <w:numPr>
          <w:ilvl w:val="0"/>
          <w:numId w:val="26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>twice a year</w:t>
      </w:r>
    </w:p>
    <w:p w14:paraId="7EC7FC54" w14:textId="22ABB137" w:rsidR="61266C34" w:rsidRPr="00AA7000" w:rsidRDefault="61266C34" w:rsidP="00AA7000">
      <w:pPr>
        <w:pStyle w:val="ListParagraph"/>
        <w:numPr>
          <w:ilvl w:val="0"/>
          <w:numId w:val="26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>three times a year</w:t>
      </w:r>
    </w:p>
    <w:p w14:paraId="252F477C" w14:textId="472D66D4" w:rsidR="61266C34" w:rsidRPr="00AA7000" w:rsidRDefault="61266C34" w:rsidP="00AA7000">
      <w:pPr>
        <w:pStyle w:val="ListParagraph"/>
        <w:numPr>
          <w:ilvl w:val="0"/>
          <w:numId w:val="26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 xml:space="preserve">many times </w:t>
      </w:r>
    </w:p>
    <w:p w14:paraId="4A20F4FD" w14:textId="05CBE06F" w:rsidR="61266C34" w:rsidRPr="00AA7000" w:rsidRDefault="61266C34" w:rsidP="00AA7000">
      <w:pPr>
        <w:pStyle w:val="ListParagraph"/>
        <w:numPr>
          <w:ilvl w:val="0"/>
          <w:numId w:val="26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>very rare</w:t>
      </w:r>
    </w:p>
    <w:p w14:paraId="393CE551" w14:textId="0E2105F0" w:rsidR="008660F6" w:rsidRPr="00AA7000" w:rsidRDefault="61266C34" w:rsidP="00AA7000">
      <w:pPr>
        <w:pStyle w:val="ListParagraph"/>
        <w:numPr>
          <w:ilvl w:val="0"/>
          <w:numId w:val="26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</w:rPr>
        <w:t>never</w:t>
      </w:r>
    </w:p>
    <w:p w14:paraId="6B2EFD96" w14:textId="77777777" w:rsidR="00557F22" w:rsidRPr="00AA7000" w:rsidRDefault="00557F22" w:rsidP="00AA7000">
      <w:pPr>
        <w:pStyle w:val="ListParagraph"/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</w:p>
    <w:p w14:paraId="4C366F3D" w14:textId="1F4C3844" w:rsidR="001E4402" w:rsidRPr="00AA7000" w:rsidRDefault="008F3713" w:rsidP="00AA7000">
      <w:pPr>
        <w:pStyle w:val="ListParagraph"/>
        <w:numPr>
          <w:ilvl w:val="0"/>
          <w:numId w:val="18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What are your biggest challenges in booking a trip? (</w:t>
      </w:r>
      <w:r w:rsidR="387C0218" w:rsidRPr="00AA7000">
        <w:rPr>
          <w:rFonts w:ascii="Verdana" w:hAnsi="Verdana" w:cs="Arial"/>
          <w:color w:val="2C3345"/>
          <w:shd w:val="clear" w:color="auto" w:fill="FFFFFF"/>
        </w:rPr>
        <w:t>You</w:t>
      </w:r>
      <w:r w:rsidRPr="00AA7000">
        <w:rPr>
          <w:rFonts w:ascii="Verdana" w:hAnsi="Verdana" w:cs="Arial"/>
          <w:color w:val="2C3345"/>
          <w:shd w:val="clear" w:color="auto" w:fill="FFFFFF"/>
        </w:rPr>
        <w:t xml:space="preserve"> can pick many)</w:t>
      </w:r>
    </w:p>
    <w:p w14:paraId="1E7BD67B" w14:textId="1D426AE9" w:rsidR="30D543BA" w:rsidRPr="00AA7000" w:rsidRDefault="30D543BA" w:rsidP="00AA7000">
      <w:pPr>
        <w:spacing w:before="0" w:after="120" w:line="240" w:lineRule="auto"/>
        <w:ind w:left="714" w:hanging="357"/>
        <w:contextualSpacing/>
        <w:rPr>
          <w:rFonts w:ascii="Verdana" w:hAnsi="Verdana" w:cs="Arial"/>
          <w:color w:val="2C3345"/>
        </w:rPr>
      </w:pPr>
      <w:r w:rsidRPr="00AA7000">
        <w:rPr>
          <w:rFonts w:ascii="Verdana" w:hAnsi="Verdana" w:cs="Arial"/>
          <w:color w:val="2C3345"/>
        </w:rPr>
        <w:t>Options:</w:t>
      </w:r>
    </w:p>
    <w:p w14:paraId="217E4D11" w14:textId="37257B7E" w:rsidR="30D543BA" w:rsidRPr="00AA7000" w:rsidRDefault="30D543BA" w:rsidP="00AA7000">
      <w:pPr>
        <w:pStyle w:val="ListParagraph"/>
        <w:numPr>
          <w:ilvl w:val="0"/>
          <w:numId w:val="27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</w:rPr>
        <w:t>Price</w:t>
      </w:r>
    </w:p>
    <w:p w14:paraId="05983FB7" w14:textId="1151F2D3" w:rsidR="30D543BA" w:rsidRPr="00AA7000" w:rsidRDefault="122EF406" w:rsidP="00AA7000">
      <w:pPr>
        <w:pStyle w:val="ListParagraph"/>
        <w:numPr>
          <w:ilvl w:val="0"/>
          <w:numId w:val="27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>A</w:t>
      </w:r>
      <w:r w:rsidR="30D543BA" w:rsidRPr="00AA7000">
        <w:rPr>
          <w:rFonts w:ascii="Verdana" w:hAnsi="Verdana" w:cs="Arial"/>
          <w:color w:val="2C3345"/>
        </w:rPr>
        <w:t>vailability</w:t>
      </w:r>
    </w:p>
    <w:p w14:paraId="352EAEFC" w14:textId="0CF1FEF9" w:rsidR="30D543BA" w:rsidRPr="00AA7000" w:rsidRDefault="30D543BA" w:rsidP="00AA7000">
      <w:pPr>
        <w:pStyle w:val="ListParagraph"/>
        <w:numPr>
          <w:ilvl w:val="0"/>
          <w:numId w:val="27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 xml:space="preserve">personal constraints </w:t>
      </w:r>
    </w:p>
    <w:p w14:paraId="5F2EDF8E" w14:textId="52454D61" w:rsidR="30D543BA" w:rsidRPr="00AA7000" w:rsidRDefault="30D543BA" w:rsidP="00AA7000">
      <w:pPr>
        <w:pStyle w:val="ListParagraph"/>
        <w:numPr>
          <w:ilvl w:val="0"/>
          <w:numId w:val="27"/>
        </w:numPr>
        <w:spacing w:before="0" w:after="100" w:afterAutospacing="1" w:line="240" w:lineRule="auto"/>
        <w:ind w:left="714" w:hanging="357"/>
        <w:rPr>
          <w:rFonts w:ascii="Verdana" w:hAnsi="Verdana"/>
          <w:color w:val="2C3345"/>
        </w:rPr>
      </w:pPr>
      <w:r w:rsidRPr="00AA7000">
        <w:rPr>
          <w:rFonts w:ascii="Verdana" w:hAnsi="Verdana" w:cs="Arial"/>
          <w:color w:val="2C3345"/>
        </w:rPr>
        <w:t>COVID restrictions</w:t>
      </w:r>
    </w:p>
    <w:p w14:paraId="6AF418C0" w14:textId="6B9A466F" w:rsidR="008660F6" w:rsidRPr="00AA7000" w:rsidRDefault="7B40D07D" w:rsidP="00AA7000">
      <w:pPr>
        <w:pStyle w:val="ListParagraph"/>
        <w:numPr>
          <w:ilvl w:val="0"/>
          <w:numId w:val="27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</w:rPr>
        <w:t>T</w:t>
      </w:r>
      <w:r w:rsidR="37A7E2E5" w:rsidRPr="00AA7000">
        <w:rPr>
          <w:rFonts w:ascii="Verdana" w:hAnsi="Verdana" w:cs="Arial"/>
          <w:color w:val="2C3345"/>
        </w:rPr>
        <w:t>o</w:t>
      </w:r>
      <w:r w:rsidR="30D543BA" w:rsidRPr="00AA7000">
        <w:rPr>
          <w:rFonts w:ascii="Verdana" w:hAnsi="Verdana" w:cs="Arial"/>
          <w:color w:val="2C3345"/>
        </w:rPr>
        <w:t xml:space="preserve"> find a suitable ticket/vacation</w:t>
      </w:r>
    </w:p>
    <w:p w14:paraId="74E2B241" w14:textId="77777777" w:rsidR="00557F22" w:rsidRPr="00AA7000" w:rsidRDefault="00557F22" w:rsidP="00AA7000">
      <w:pPr>
        <w:pStyle w:val="ListParagraph"/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</w:p>
    <w:p w14:paraId="7B8AE21A" w14:textId="7CA5896C" w:rsidR="001E4402" w:rsidRPr="00AA7000" w:rsidRDefault="0086031E" w:rsidP="00AA7000">
      <w:pPr>
        <w:pStyle w:val="ListParagraph"/>
        <w:numPr>
          <w:ilvl w:val="0"/>
          <w:numId w:val="18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What travel agency website do you use? (</w:t>
      </w:r>
      <w:r w:rsidR="64760CF5" w:rsidRPr="00AA7000">
        <w:rPr>
          <w:rFonts w:ascii="Verdana" w:hAnsi="Verdana" w:cs="Arial"/>
          <w:color w:val="2C3345"/>
          <w:shd w:val="clear" w:color="auto" w:fill="FFFFFF"/>
        </w:rPr>
        <w:t>You</w:t>
      </w:r>
      <w:r w:rsidRPr="00AA7000">
        <w:rPr>
          <w:rFonts w:ascii="Verdana" w:hAnsi="Verdana" w:cs="Arial"/>
          <w:color w:val="2C3345"/>
          <w:shd w:val="clear" w:color="auto" w:fill="FFFFFF"/>
        </w:rPr>
        <w:t xml:space="preserve"> can pick many)</w:t>
      </w:r>
    </w:p>
    <w:p w14:paraId="43B5CE7E" w14:textId="3C903F68" w:rsidR="008660F6" w:rsidRPr="00AA7000" w:rsidRDefault="597106E1" w:rsidP="00AA7000">
      <w:pPr>
        <w:spacing w:before="0" w:after="120" w:line="240" w:lineRule="auto"/>
        <w:ind w:left="714" w:hanging="357"/>
        <w:contextualSpacing/>
        <w:rPr>
          <w:rFonts w:ascii="Verdana" w:eastAsiaTheme="minorEastAsia" w:hAnsi="Verdana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</w:rPr>
        <w:t>Options:</w:t>
      </w:r>
    </w:p>
    <w:p w14:paraId="2D66C1A7" w14:textId="260C82C2" w:rsidR="597106E1" w:rsidRPr="00AA7000" w:rsidRDefault="597106E1" w:rsidP="00AA7000">
      <w:pPr>
        <w:pStyle w:val="ListParagraph"/>
        <w:numPr>
          <w:ilvl w:val="0"/>
          <w:numId w:val="28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</w:rPr>
        <w:t>Expedia</w:t>
      </w:r>
    </w:p>
    <w:p w14:paraId="03CB0C70" w14:textId="6BEAED46" w:rsidR="597106E1" w:rsidRPr="00AA7000" w:rsidRDefault="597106E1" w:rsidP="00AA7000">
      <w:pPr>
        <w:pStyle w:val="ListParagraph"/>
        <w:numPr>
          <w:ilvl w:val="0"/>
          <w:numId w:val="28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</w:rPr>
        <w:t xml:space="preserve">Booking.com </w:t>
      </w:r>
    </w:p>
    <w:p w14:paraId="1AD49E83" w14:textId="5A70FF24" w:rsidR="597106E1" w:rsidRPr="00AA7000" w:rsidRDefault="597106E1" w:rsidP="00AA7000">
      <w:pPr>
        <w:pStyle w:val="ListParagraph"/>
        <w:numPr>
          <w:ilvl w:val="0"/>
          <w:numId w:val="28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</w:rPr>
        <w:t>WestJet, Priceline</w:t>
      </w:r>
    </w:p>
    <w:p w14:paraId="4D1F06D5" w14:textId="675C7CDB" w:rsidR="597106E1" w:rsidRPr="00AA7000" w:rsidRDefault="597106E1" w:rsidP="00AA7000">
      <w:pPr>
        <w:pStyle w:val="ListParagraph"/>
        <w:numPr>
          <w:ilvl w:val="0"/>
          <w:numId w:val="28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</w:rPr>
        <w:t>Disney Travel</w:t>
      </w:r>
    </w:p>
    <w:p w14:paraId="0DEC67B9" w14:textId="218633C0" w:rsidR="597106E1" w:rsidRPr="00AA7000" w:rsidRDefault="597106E1" w:rsidP="00AA7000">
      <w:pPr>
        <w:pStyle w:val="ListParagraph"/>
        <w:numPr>
          <w:ilvl w:val="0"/>
          <w:numId w:val="28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</w:rPr>
        <w:t>Costco Travel</w:t>
      </w:r>
    </w:p>
    <w:p w14:paraId="7659218F" w14:textId="6F59E6EE" w:rsidR="597106E1" w:rsidRPr="00AA7000" w:rsidRDefault="597106E1" w:rsidP="00AA7000">
      <w:pPr>
        <w:pStyle w:val="ListParagraph"/>
        <w:numPr>
          <w:ilvl w:val="0"/>
          <w:numId w:val="28"/>
        </w:numPr>
        <w:spacing w:before="0" w:after="100" w:afterAutospacing="1" w:line="240" w:lineRule="auto"/>
        <w:ind w:left="714" w:hanging="357"/>
        <w:rPr>
          <w:rFonts w:ascii="Verdana" w:eastAsiaTheme="minorEastAsia" w:hAnsi="Verdana"/>
          <w:color w:val="2C3345"/>
        </w:rPr>
      </w:pPr>
      <w:r w:rsidRPr="00AA7000">
        <w:rPr>
          <w:rFonts w:ascii="Verdana" w:hAnsi="Verdana" w:cs="Arial"/>
          <w:color w:val="2C3345"/>
        </w:rPr>
        <w:t>None</w:t>
      </w:r>
    </w:p>
    <w:p w14:paraId="1B604025" w14:textId="654E1330" w:rsidR="4560856C" w:rsidRPr="00AA7000" w:rsidRDefault="597106E1" w:rsidP="00AA7000">
      <w:pPr>
        <w:pStyle w:val="ListParagraph"/>
        <w:numPr>
          <w:ilvl w:val="0"/>
          <w:numId w:val="28"/>
        </w:numPr>
        <w:spacing w:before="0" w:after="0" w:afterAutospacing="1" w:line="240" w:lineRule="auto"/>
        <w:ind w:left="714" w:hanging="357"/>
        <w:rPr>
          <w:rFonts w:ascii="Verdana" w:hAnsi="Verdana" w:cs="Arial"/>
          <w:color w:val="2C3345"/>
        </w:rPr>
      </w:pPr>
      <w:r w:rsidRPr="00AA7000">
        <w:rPr>
          <w:rFonts w:ascii="Verdana" w:hAnsi="Verdana" w:cs="Arial"/>
          <w:color w:val="2C3345"/>
        </w:rPr>
        <w:t>Other</w:t>
      </w:r>
    </w:p>
    <w:p w14:paraId="46949C9F" w14:textId="77777777" w:rsidR="00557F22" w:rsidRPr="00AA7000" w:rsidRDefault="00557F22" w:rsidP="00AA7000">
      <w:pPr>
        <w:pStyle w:val="ListParagraph"/>
        <w:spacing w:before="0" w:after="0" w:afterAutospacing="1" w:line="240" w:lineRule="auto"/>
        <w:ind w:left="714" w:hanging="357"/>
        <w:rPr>
          <w:rFonts w:ascii="Verdana" w:hAnsi="Verdana" w:cs="Arial"/>
          <w:color w:val="2C3345"/>
        </w:rPr>
      </w:pPr>
    </w:p>
    <w:p w14:paraId="215EA4C4" w14:textId="0613A62B" w:rsidR="001E4402" w:rsidRPr="00AA7000" w:rsidRDefault="0002196E" w:rsidP="00AA7000">
      <w:pPr>
        <w:pStyle w:val="ListParagraph"/>
        <w:numPr>
          <w:ilvl w:val="0"/>
          <w:numId w:val="18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 xml:space="preserve">Do you book your trip as a separate </w:t>
      </w:r>
      <w:r w:rsidR="35E7BE0E" w:rsidRPr="00AA7000">
        <w:rPr>
          <w:rFonts w:ascii="Verdana" w:hAnsi="Verdana" w:cs="Arial"/>
          <w:color w:val="2C3345"/>
          <w:shd w:val="clear" w:color="auto" w:fill="FFFFFF"/>
        </w:rPr>
        <w:t>piece</w:t>
      </w:r>
      <w:r w:rsidRPr="00AA7000">
        <w:rPr>
          <w:rFonts w:ascii="Verdana" w:hAnsi="Verdana" w:cs="Arial"/>
          <w:color w:val="2C3345"/>
          <w:shd w:val="clear" w:color="auto" w:fill="FFFFFF"/>
        </w:rPr>
        <w:t xml:space="preserve"> (travel tickets separately from accommodation including buying on separate booking platforms) or as a packaged deal?</w:t>
      </w:r>
    </w:p>
    <w:p w14:paraId="529634BF" w14:textId="21EE8DD0" w:rsidR="00C16A8E" w:rsidRPr="00AA7000" w:rsidRDefault="007C77CD" w:rsidP="00AA7000">
      <w:pPr>
        <w:spacing w:before="0" w:after="120" w:line="240" w:lineRule="auto"/>
        <w:ind w:left="714" w:hanging="357"/>
        <w:contextualSpacing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Options:</w:t>
      </w:r>
    </w:p>
    <w:p w14:paraId="45D8EEDF" w14:textId="77777777" w:rsidR="00C16A8E" w:rsidRPr="00AA7000" w:rsidRDefault="005D145B" w:rsidP="00AA7000">
      <w:pPr>
        <w:pStyle w:val="ListParagraph"/>
        <w:numPr>
          <w:ilvl w:val="0"/>
          <w:numId w:val="24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Separate</w:t>
      </w:r>
    </w:p>
    <w:p w14:paraId="78F85F55" w14:textId="77777777" w:rsidR="00C16A8E" w:rsidRPr="00AA7000" w:rsidRDefault="005D145B" w:rsidP="00AA7000">
      <w:pPr>
        <w:pStyle w:val="ListParagraph"/>
        <w:numPr>
          <w:ilvl w:val="0"/>
          <w:numId w:val="24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 xml:space="preserve">Package </w:t>
      </w:r>
    </w:p>
    <w:p w14:paraId="78AC956B" w14:textId="77777777" w:rsidR="00C16A8E" w:rsidRPr="00AA7000" w:rsidRDefault="005D145B" w:rsidP="00AA7000">
      <w:pPr>
        <w:pStyle w:val="ListParagraph"/>
        <w:numPr>
          <w:ilvl w:val="0"/>
          <w:numId w:val="24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Mostly separate</w:t>
      </w:r>
      <w:r w:rsidR="00C16A8E" w:rsidRPr="00AA7000">
        <w:rPr>
          <w:rFonts w:ascii="Verdana" w:hAnsi="Verdana" w:cs="Arial"/>
          <w:color w:val="2C3345"/>
          <w:shd w:val="clear" w:color="auto" w:fill="FFFFFF"/>
        </w:rPr>
        <w:t xml:space="preserve">, </w:t>
      </w:r>
      <w:r w:rsidRPr="00AA7000">
        <w:rPr>
          <w:rFonts w:ascii="Verdana" w:hAnsi="Verdana" w:cs="Arial"/>
          <w:color w:val="2C3345"/>
          <w:shd w:val="clear" w:color="auto" w:fill="FFFFFF"/>
        </w:rPr>
        <w:t>once in a while packaged deals</w:t>
      </w:r>
    </w:p>
    <w:p w14:paraId="3ECF3664" w14:textId="4071A4FD" w:rsidR="008660F6" w:rsidRPr="00AA7000" w:rsidRDefault="005D145B" w:rsidP="00AA7000">
      <w:pPr>
        <w:pStyle w:val="ListParagraph"/>
        <w:numPr>
          <w:ilvl w:val="0"/>
          <w:numId w:val="24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Mostly packaged deals</w:t>
      </w:r>
      <w:r w:rsidR="00C16A8E" w:rsidRPr="00AA7000">
        <w:rPr>
          <w:rFonts w:ascii="Verdana" w:hAnsi="Verdana" w:cs="Arial"/>
          <w:color w:val="2C3345"/>
          <w:shd w:val="clear" w:color="auto" w:fill="FFFFFF"/>
        </w:rPr>
        <w:t xml:space="preserve">, </w:t>
      </w:r>
      <w:r w:rsidRPr="00AA7000">
        <w:rPr>
          <w:rFonts w:ascii="Verdana" w:hAnsi="Verdana" w:cs="Arial"/>
          <w:color w:val="2C3345"/>
          <w:shd w:val="clear" w:color="auto" w:fill="FFFFFF"/>
        </w:rPr>
        <w:t>once in a while separate</w:t>
      </w:r>
    </w:p>
    <w:p w14:paraId="4172DDB8" w14:textId="698E25C5" w:rsidR="001E4402" w:rsidRPr="00AA7000" w:rsidRDefault="00C90794" w:rsidP="00AA7000">
      <w:pPr>
        <w:pStyle w:val="ListParagraph"/>
        <w:numPr>
          <w:ilvl w:val="0"/>
          <w:numId w:val="18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lastRenderedPageBreak/>
        <w:t>Where do you go to find information about travel destinations? (you can pick many)</w:t>
      </w:r>
    </w:p>
    <w:p w14:paraId="29A3096A" w14:textId="77777777" w:rsidR="00C16A8E" w:rsidRPr="00AA7000" w:rsidRDefault="007C77CD" w:rsidP="00AA7000">
      <w:pPr>
        <w:spacing w:before="0" w:after="120" w:line="240" w:lineRule="auto"/>
        <w:ind w:left="714" w:hanging="357"/>
        <w:contextualSpacing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Options:</w:t>
      </w:r>
    </w:p>
    <w:p w14:paraId="4D554FD5" w14:textId="4E6132FC" w:rsidR="00C16A8E" w:rsidRPr="00AA7000" w:rsidRDefault="005D145B" w:rsidP="00AA7000">
      <w:pPr>
        <w:pStyle w:val="ListParagraph"/>
        <w:numPr>
          <w:ilvl w:val="0"/>
          <w:numId w:val="23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Google</w:t>
      </w:r>
    </w:p>
    <w:p w14:paraId="2B1F8808" w14:textId="01EDCB5C" w:rsidR="00C16A8E" w:rsidRPr="00AA7000" w:rsidRDefault="005D145B" w:rsidP="00AA7000">
      <w:pPr>
        <w:pStyle w:val="ListParagraph"/>
        <w:numPr>
          <w:ilvl w:val="0"/>
          <w:numId w:val="23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Travel Agency</w:t>
      </w:r>
    </w:p>
    <w:p w14:paraId="28D11622" w14:textId="77777777" w:rsidR="00C16A8E" w:rsidRPr="00AA7000" w:rsidRDefault="005D145B" w:rsidP="00AA7000">
      <w:pPr>
        <w:pStyle w:val="ListParagraph"/>
        <w:numPr>
          <w:ilvl w:val="0"/>
          <w:numId w:val="23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Website of a resort of the destination</w:t>
      </w:r>
    </w:p>
    <w:p w14:paraId="2AA05183" w14:textId="45BC54DD" w:rsidR="008660F6" w:rsidRPr="00AA7000" w:rsidRDefault="005D145B" w:rsidP="00AA7000">
      <w:pPr>
        <w:pStyle w:val="ListParagraph"/>
        <w:numPr>
          <w:ilvl w:val="0"/>
          <w:numId w:val="23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YouTube</w:t>
      </w:r>
      <w:r w:rsidR="09D567DC" w:rsidRPr="00AA7000">
        <w:rPr>
          <w:rFonts w:ascii="Verdana" w:hAnsi="Verdana" w:cs="Arial"/>
          <w:color w:val="2C3345"/>
          <w:shd w:val="clear" w:color="auto" w:fill="FFFFFF"/>
        </w:rPr>
        <w:t xml:space="preserve"> </w:t>
      </w:r>
      <w:r w:rsidRPr="00AA7000">
        <w:rPr>
          <w:rFonts w:ascii="Verdana" w:hAnsi="Verdana" w:cs="Arial"/>
          <w:color w:val="2C3345"/>
          <w:shd w:val="clear" w:color="auto" w:fill="FFFFFF"/>
        </w:rPr>
        <w:t>(watch videos about a place of the destination)</w:t>
      </w:r>
    </w:p>
    <w:p w14:paraId="469310FC" w14:textId="77777777" w:rsidR="00F23138" w:rsidRPr="00AA7000" w:rsidRDefault="00F23138" w:rsidP="00AA7000">
      <w:pPr>
        <w:pStyle w:val="ListParagraph"/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</w:p>
    <w:p w14:paraId="7C449FDE" w14:textId="2A4DEC83" w:rsidR="001E4402" w:rsidRPr="00AA7000" w:rsidRDefault="00520920" w:rsidP="00AA7000">
      <w:pPr>
        <w:pStyle w:val="ListParagraph"/>
        <w:numPr>
          <w:ilvl w:val="0"/>
          <w:numId w:val="18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 xml:space="preserve">What </w:t>
      </w:r>
      <w:r w:rsidR="00C11F5A" w:rsidRPr="00AA7000">
        <w:rPr>
          <w:rFonts w:ascii="Verdana" w:hAnsi="Verdana" w:cs="Arial"/>
          <w:color w:val="2C3345"/>
          <w:shd w:val="clear" w:color="auto" w:fill="FFFFFF"/>
        </w:rPr>
        <w:t>are</w:t>
      </w:r>
      <w:r w:rsidRPr="00AA7000">
        <w:rPr>
          <w:rFonts w:ascii="Verdana" w:hAnsi="Verdana" w:cs="Arial"/>
          <w:color w:val="2C3345"/>
          <w:shd w:val="clear" w:color="auto" w:fill="FFFFFF"/>
        </w:rPr>
        <w:t xml:space="preserve"> the biggest challenges you find using an online booking system? (you can pick many)</w:t>
      </w:r>
    </w:p>
    <w:p w14:paraId="6AF92318" w14:textId="1ED4E55F" w:rsidR="00856A24" w:rsidRPr="00AA7000" w:rsidRDefault="007C77CD" w:rsidP="00AA7000">
      <w:pPr>
        <w:spacing w:before="0" w:after="120" w:line="240" w:lineRule="auto"/>
        <w:ind w:left="714" w:hanging="357"/>
        <w:contextualSpacing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Options:</w:t>
      </w:r>
    </w:p>
    <w:p w14:paraId="681A8784" w14:textId="77777777" w:rsidR="00C16A8E" w:rsidRPr="00AA7000" w:rsidRDefault="00183DE1" w:rsidP="00AA7000">
      <w:pPr>
        <w:pStyle w:val="ListParagraph"/>
        <w:numPr>
          <w:ilvl w:val="0"/>
          <w:numId w:val="30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While booking</w:t>
      </w:r>
      <w:r w:rsidR="001E73AB" w:rsidRPr="00AA7000">
        <w:rPr>
          <w:rFonts w:ascii="Verdana" w:hAnsi="Verdana" w:cs="Arial"/>
          <w:color w:val="2C3345"/>
          <w:shd w:val="clear" w:color="auto" w:fill="FFFFFF"/>
        </w:rPr>
        <w:t xml:space="preserve"> hard to understand/see the final price for the trip</w:t>
      </w:r>
    </w:p>
    <w:p w14:paraId="5EB1BCA2" w14:textId="639E7FDF" w:rsidR="00C16A8E" w:rsidRPr="00AA7000" w:rsidRDefault="001E73AB" w:rsidP="00AA7000">
      <w:pPr>
        <w:pStyle w:val="ListParagraph"/>
        <w:numPr>
          <w:ilvl w:val="0"/>
          <w:numId w:val="30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 xml:space="preserve">Customer service </w:t>
      </w:r>
    </w:p>
    <w:p w14:paraId="2AA6A33E" w14:textId="77777777" w:rsidR="00C16A8E" w:rsidRPr="00AA7000" w:rsidRDefault="00821C27" w:rsidP="00AA7000">
      <w:pPr>
        <w:pStyle w:val="ListParagraph"/>
        <w:numPr>
          <w:ilvl w:val="0"/>
          <w:numId w:val="30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Searching system is confusing</w:t>
      </w:r>
    </w:p>
    <w:p w14:paraId="3749ED27" w14:textId="77777777" w:rsidR="00C16A8E" w:rsidRPr="00AA7000" w:rsidRDefault="00821C27" w:rsidP="00AA7000">
      <w:pPr>
        <w:pStyle w:val="ListParagraph"/>
        <w:numPr>
          <w:ilvl w:val="0"/>
          <w:numId w:val="30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There is no “Flex-date” option, Discrepancies in prices</w:t>
      </w:r>
    </w:p>
    <w:p w14:paraId="014ECC62" w14:textId="77777777" w:rsidR="00C16A8E" w:rsidRPr="00AA7000" w:rsidRDefault="00821C27" w:rsidP="00AA7000">
      <w:pPr>
        <w:pStyle w:val="ListParagraph"/>
        <w:numPr>
          <w:ilvl w:val="0"/>
          <w:numId w:val="30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Can’t find information on safety measures</w:t>
      </w:r>
    </w:p>
    <w:p w14:paraId="496D3DFD" w14:textId="77777777" w:rsidR="00C16A8E" w:rsidRPr="00AA7000" w:rsidRDefault="00821C27" w:rsidP="00AA7000">
      <w:pPr>
        <w:pStyle w:val="ListParagraph"/>
        <w:numPr>
          <w:ilvl w:val="0"/>
          <w:numId w:val="30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Can’t customize packaged deal</w:t>
      </w:r>
    </w:p>
    <w:p w14:paraId="01C48D0D" w14:textId="77777777" w:rsidR="00C16A8E" w:rsidRPr="00AA7000" w:rsidRDefault="00821C27" w:rsidP="00AA7000">
      <w:pPr>
        <w:pStyle w:val="ListParagraph"/>
        <w:numPr>
          <w:ilvl w:val="0"/>
          <w:numId w:val="30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Hard to find answers on very specific questions</w:t>
      </w:r>
    </w:p>
    <w:p w14:paraId="5D168889" w14:textId="77777777" w:rsidR="00C16A8E" w:rsidRPr="00AA7000" w:rsidRDefault="00821C27" w:rsidP="00AA7000">
      <w:pPr>
        <w:pStyle w:val="ListParagraph"/>
        <w:numPr>
          <w:ilvl w:val="0"/>
          <w:numId w:val="30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Hard to navigate on the website</w:t>
      </w:r>
    </w:p>
    <w:p w14:paraId="4C912541" w14:textId="01F00759" w:rsidR="00CA1657" w:rsidRPr="00AA7000" w:rsidRDefault="00821C27" w:rsidP="00AA7000">
      <w:pPr>
        <w:pStyle w:val="ListParagraph"/>
        <w:numPr>
          <w:ilvl w:val="0"/>
          <w:numId w:val="30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Hard to have a hold of a living person to talk with through worries about the trip</w:t>
      </w:r>
    </w:p>
    <w:p w14:paraId="53F66F58" w14:textId="77777777" w:rsidR="00F23138" w:rsidRPr="00AA7000" w:rsidRDefault="00F23138" w:rsidP="00AA7000">
      <w:pPr>
        <w:pStyle w:val="ListParagraph"/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</w:p>
    <w:p w14:paraId="61D94581" w14:textId="2F142B92" w:rsidR="001E4402" w:rsidRPr="00AA7000" w:rsidRDefault="00F9183A" w:rsidP="00AA7000">
      <w:pPr>
        <w:pStyle w:val="ListParagraph"/>
        <w:numPr>
          <w:ilvl w:val="0"/>
          <w:numId w:val="18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What is most important to you when planning a trip (making a booking)? (you can pick many)</w:t>
      </w:r>
    </w:p>
    <w:p w14:paraId="15355A1C" w14:textId="59D1650D" w:rsidR="00856A24" w:rsidRPr="00AA7000" w:rsidRDefault="007C77CD" w:rsidP="00AA7000">
      <w:pPr>
        <w:spacing w:before="0" w:after="120" w:line="240" w:lineRule="auto"/>
        <w:ind w:left="714" w:hanging="357"/>
        <w:contextualSpacing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Options:</w:t>
      </w:r>
    </w:p>
    <w:p w14:paraId="5BF1043D" w14:textId="77777777" w:rsidR="00856A24" w:rsidRPr="00AA7000" w:rsidRDefault="001F2541" w:rsidP="00AA7000">
      <w:pPr>
        <w:pStyle w:val="ListParagraph"/>
        <w:numPr>
          <w:ilvl w:val="0"/>
          <w:numId w:val="31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Ticket prices</w:t>
      </w:r>
    </w:p>
    <w:p w14:paraId="66DC2BF5" w14:textId="77777777" w:rsidR="00856A24" w:rsidRPr="00AA7000" w:rsidRDefault="001F2541" w:rsidP="00AA7000">
      <w:pPr>
        <w:pStyle w:val="ListParagraph"/>
        <w:numPr>
          <w:ilvl w:val="0"/>
          <w:numId w:val="31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Fle</w:t>
      </w:r>
      <w:r w:rsidR="0086405E" w:rsidRPr="00AA7000">
        <w:rPr>
          <w:rFonts w:ascii="Verdana" w:hAnsi="Verdana" w:cs="Arial"/>
          <w:color w:val="2C3345"/>
          <w:shd w:val="clear" w:color="auto" w:fill="FFFFFF"/>
        </w:rPr>
        <w:t>xible Options</w:t>
      </w:r>
    </w:p>
    <w:p w14:paraId="2C52EBB9" w14:textId="77777777" w:rsidR="00856A24" w:rsidRPr="00AA7000" w:rsidRDefault="0086405E" w:rsidP="00AA7000">
      <w:pPr>
        <w:pStyle w:val="ListParagraph"/>
        <w:numPr>
          <w:ilvl w:val="0"/>
          <w:numId w:val="31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 xml:space="preserve">Ability to plan </w:t>
      </w:r>
      <w:r w:rsidR="00650814" w:rsidRPr="00AA7000">
        <w:rPr>
          <w:rFonts w:ascii="Verdana" w:hAnsi="Verdana" w:cs="Arial"/>
          <w:color w:val="2C3345"/>
          <w:shd w:val="clear" w:color="auto" w:fill="FFFFFF"/>
        </w:rPr>
        <w:t>the trip by yourself</w:t>
      </w:r>
    </w:p>
    <w:p w14:paraId="49E14671" w14:textId="77777777" w:rsidR="00856A24" w:rsidRPr="00AA7000" w:rsidRDefault="002A21B8" w:rsidP="00AA7000">
      <w:pPr>
        <w:pStyle w:val="ListParagraph"/>
        <w:numPr>
          <w:ilvl w:val="0"/>
          <w:numId w:val="31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 xml:space="preserve">Chance to buy a packaged deal </w:t>
      </w:r>
      <w:r w:rsidR="00350158" w:rsidRPr="00AA7000">
        <w:rPr>
          <w:rFonts w:ascii="Verdana" w:hAnsi="Verdana" w:cs="Arial"/>
          <w:color w:val="2C3345"/>
          <w:shd w:val="clear" w:color="auto" w:fill="FFFFFF"/>
        </w:rPr>
        <w:t>(do not worry about anything</w:t>
      </w:r>
      <w:r w:rsidR="00236E51" w:rsidRPr="00AA7000">
        <w:rPr>
          <w:rFonts w:ascii="Verdana" w:hAnsi="Verdana" w:cs="Arial"/>
          <w:color w:val="2C3345"/>
          <w:shd w:val="clear" w:color="auto" w:fill="FFFFFF"/>
        </w:rPr>
        <w:t>)</w:t>
      </w:r>
    </w:p>
    <w:p w14:paraId="581A8F39" w14:textId="77777777" w:rsidR="00856A24" w:rsidRPr="00AA7000" w:rsidRDefault="00831ADF" w:rsidP="00AA7000">
      <w:pPr>
        <w:pStyle w:val="ListParagraph"/>
        <w:numPr>
          <w:ilvl w:val="0"/>
          <w:numId w:val="31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Special needs options</w:t>
      </w:r>
    </w:p>
    <w:p w14:paraId="3972DCB1" w14:textId="77777777" w:rsidR="00856A24" w:rsidRPr="00AA7000" w:rsidRDefault="00831ADF" w:rsidP="00AA7000">
      <w:pPr>
        <w:pStyle w:val="ListParagraph"/>
        <w:numPr>
          <w:ilvl w:val="0"/>
          <w:numId w:val="31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Personal experience dealing with certain companies</w:t>
      </w:r>
    </w:p>
    <w:p w14:paraId="52826395" w14:textId="77777777" w:rsidR="00856A24" w:rsidRPr="00AA7000" w:rsidRDefault="00831ADF" w:rsidP="00AA7000">
      <w:pPr>
        <w:pStyle w:val="ListParagraph"/>
        <w:numPr>
          <w:ilvl w:val="0"/>
          <w:numId w:val="31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Opinion of my friends/or loved one</w:t>
      </w:r>
    </w:p>
    <w:p w14:paraId="18306F35" w14:textId="43C45F73" w:rsidR="008660F6" w:rsidRPr="00AA7000" w:rsidRDefault="00831ADF" w:rsidP="00AA7000">
      <w:pPr>
        <w:pStyle w:val="ListParagraph"/>
        <w:numPr>
          <w:ilvl w:val="0"/>
          <w:numId w:val="31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Travel Agency</w:t>
      </w:r>
    </w:p>
    <w:p w14:paraId="1D0254CE" w14:textId="77777777" w:rsidR="00F23138" w:rsidRPr="00AA7000" w:rsidRDefault="00F23138" w:rsidP="00AA7000">
      <w:pPr>
        <w:pStyle w:val="ListParagraph"/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</w:p>
    <w:p w14:paraId="74BEB746" w14:textId="78ED9042" w:rsidR="001E4402" w:rsidRPr="00AA7000" w:rsidRDefault="00D938AE" w:rsidP="00AA7000">
      <w:pPr>
        <w:pStyle w:val="ListParagraph"/>
        <w:numPr>
          <w:ilvl w:val="0"/>
          <w:numId w:val="18"/>
        </w:numPr>
        <w:spacing w:before="0" w:after="100" w:afterAutospacing="1" w:line="240" w:lineRule="auto"/>
        <w:ind w:left="714" w:hanging="357"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What payment method do you prefer to use?</w:t>
      </w:r>
    </w:p>
    <w:p w14:paraId="7AD37EDF" w14:textId="59D1650D" w:rsidR="00856A24" w:rsidRPr="00AA7000" w:rsidRDefault="007C77CD" w:rsidP="00AA7000">
      <w:pPr>
        <w:spacing w:before="0" w:after="120" w:line="240" w:lineRule="auto"/>
        <w:ind w:left="714" w:hanging="357"/>
        <w:contextualSpacing/>
        <w:rPr>
          <w:rFonts w:ascii="Verdana" w:hAnsi="Verdana" w:cs="Arial"/>
          <w:color w:val="2C3345"/>
          <w:shd w:val="clear" w:color="auto" w:fill="FFFFFF"/>
        </w:rPr>
      </w:pPr>
      <w:r w:rsidRPr="00AA7000">
        <w:rPr>
          <w:rFonts w:ascii="Verdana" w:hAnsi="Verdana" w:cs="Arial"/>
          <w:color w:val="2C3345"/>
          <w:shd w:val="clear" w:color="auto" w:fill="FFFFFF"/>
        </w:rPr>
        <w:t>Options:</w:t>
      </w:r>
    </w:p>
    <w:p w14:paraId="40BACCD2" w14:textId="77777777" w:rsidR="00856A24" w:rsidRPr="00AA7000" w:rsidRDefault="001F2541" w:rsidP="00AA7000">
      <w:pPr>
        <w:pStyle w:val="ListParagraph"/>
        <w:numPr>
          <w:ilvl w:val="0"/>
          <w:numId w:val="32"/>
        </w:numPr>
        <w:spacing w:before="0" w:after="100" w:afterAutospacing="1" w:line="240" w:lineRule="auto"/>
        <w:ind w:left="714" w:hanging="357"/>
        <w:rPr>
          <w:rFonts w:ascii="Verdana" w:hAnsi="Verdana"/>
        </w:rPr>
      </w:pPr>
      <w:r w:rsidRPr="00AA7000">
        <w:rPr>
          <w:rFonts w:ascii="Verdana" w:hAnsi="Verdana"/>
        </w:rPr>
        <w:t>Credit card</w:t>
      </w:r>
    </w:p>
    <w:p w14:paraId="5BE21532" w14:textId="77777777" w:rsidR="00856A24" w:rsidRPr="00AA7000" w:rsidRDefault="001F2541" w:rsidP="00AA7000">
      <w:pPr>
        <w:pStyle w:val="ListParagraph"/>
        <w:numPr>
          <w:ilvl w:val="0"/>
          <w:numId w:val="32"/>
        </w:numPr>
        <w:spacing w:before="0" w:after="100" w:afterAutospacing="1" w:line="240" w:lineRule="auto"/>
        <w:ind w:left="714" w:hanging="357"/>
        <w:rPr>
          <w:rFonts w:ascii="Verdana" w:hAnsi="Verdana"/>
        </w:rPr>
      </w:pPr>
      <w:proofErr w:type="spellStart"/>
      <w:r w:rsidRPr="00AA7000">
        <w:rPr>
          <w:rFonts w:ascii="Verdana" w:hAnsi="Verdana"/>
        </w:rPr>
        <w:t>BitCoin</w:t>
      </w:r>
      <w:proofErr w:type="spellEnd"/>
    </w:p>
    <w:p w14:paraId="0D9B42A2" w14:textId="77777777" w:rsidR="00856A24" w:rsidRPr="00AA7000" w:rsidRDefault="001F2541" w:rsidP="00AA7000">
      <w:pPr>
        <w:pStyle w:val="ListParagraph"/>
        <w:numPr>
          <w:ilvl w:val="0"/>
          <w:numId w:val="32"/>
        </w:numPr>
        <w:spacing w:before="0" w:after="100" w:afterAutospacing="1" w:line="240" w:lineRule="auto"/>
        <w:ind w:left="714" w:hanging="357"/>
        <w:rPr>
          <w:rFonts w:ascii="Verdana" w:hAnsi="Verdana"/>
        </w:rPr>
      </w:pPr>
      <w:r w:rsidRPr="00AA7000">
        <w:rPr>
          <w:rFonts w:ascii="Verdana" w:hAnsi="Verdana"/>
        </w:rPr>
        <w:t>PayPal</w:t>
      </w:r>
    </w:p>
    <w:p w14:paraId="6885CA96" w14:textId="4D5D4134" w:rsidR="00456AA9" w:rsidRPr="00AA7000" w:rsidRDefault="001F2541" w:rsidP="00AA7000">
      <w:pPr>
        <w:pStyle w:val="ListParagraph"/>
        <w:numPr>
          <w:ilvl w:val="0"/>
          <w:numId w:val="32"/>
        </w:numPr>
        <w:spacing w:before="0" w:after="100" w:afterAutospacing="1" w:line="240" w:lineRule="auto"/>
        <w:ind w:left="714" w:hanging="357"/>
        <w:rPr>
          <w:rFonts w:ascii="Verdana" w:hAnsi="Verdana"/>
        </w:rPr>
      </w:pPr>
      <w:r w:rsidRPr="00AA7000">
        <w:rPr>
          <w:rFonts w:ascii="Verdana" w:hAnsi="Verdana"/>
        </w:rPr>
        <w:t>Other</w:t>
      </w:r>
    </w:p>
    <w:p w14:paraId="42A42109" w14:textId="250A4D15" w:rsidR="00E33AC8" w:rsidRPr="00B02FDD" w:rsidRDefault="00B02FDD" w:rsidP="00E33AC8">
      <w:pPr>
        <w:pStyle w:val="Heading2"/>
        <w:rPr>
          <w:rFonts w:ascii="Verdana" w:hAnsi="Verdana"/>
          <w:sz w:val="28"/>
          <w:szCs w:val="24"/>
        </w:rPr>
      </w:pPr>
      <w:r w:rsidRPr="00B02FDD">
        <w:rPr>
          <w:rFonts w:ascii="Verdana" w:hAnsi="Verdana"/>
          <w:caps w:val="0"/>
          <w:sz w:val="28"/>
          <w:szCs w:val="24"/>
        </w:rPr>
        <w:lastRenderedPageBreak/>
        <w:t>Major</w:t>
      </w:r>
      <w:r w:rsidR="00ED7FDD" w:rsidRPr="00B02FDD">
        <w:rPr>
          <w:rFonts w:ascii="Verdana" w:hAnsi="Verdana"/>
          <w:sz w:val="28"/>
          <w:szCs w:val="24"/>
        </w:rPr>
        <w:t xml:space="preserve"> </w:t>
      </w:r>
      <w:r w:rsidRPr="00B02FDD">
        <w:rPr>
          <w:rFonts w:ascii="Verdana" w:hAnsi="Verdana"/>
          <w:caps w:val="0"/>
          <w:sz w:val="28"/>
          <w:szCs w:val="24"/>
        </w:rPr>
        <w:t>insight</w:t>
      </w:r>
      <w:r w:rsidR="00ED7FDD" w:rsidRPr="00B02FDD">
        <w:rPr>
          <w:rFonts w:ascii="Verdana" w:hAnsi="Verdana"/>
          <w:sz w:val="28"/>
          <w:szCs w:val="24"/>
        </w:rPr>
        <w:t xml:space="preserve"> </w:t>
      </w:r>
      <w:r w:rsidRPr="00B02FDD">
        <w:rPr>
          <w:rFonts w:ascii="Verdana" w:hAnsi="Verdana"/>
          <w:caps w:val="0"/>
          <w:sz w:val="28"/>
          <w:szCs w:val="24"/>
        </w:rPr>
        <w:t>from</w:t>
      </w:r>
      <w:r w:rsidR="00ED7FDD" w:rsidRPr="00B02FDD">
        <w:rPr>
          <w:rFonts w:ascii="Verdana" w:hAnsi="Verdana"/>
          <w:sz w:val="28"/>
          <w:szCs w:val="24"/>
        </w:rPr>
        <w:t xml:space="preserve"> </w:t>
      </w:r>
      <w:r w:rsidRPr="00B02FDD">
        <w:rPr>
          <w:rFonts w:ascii="Verdana" w:hAnsi="Verdana"/>
          <w:caps w:val="0"/>
          <w:sz w:val="28"/>
          <w:szCs w:val="24"/>
        </w:rPr>
        <w:t>user</w:t>
      </w:r>
      <w:r w:rsidR="00ED7FDD" w:rsidRPr="00B02FDD">
        <w:rPr>
          <w:rFonts w:ascii="Verdana" w:hAnsi="Verdana"/>
          <w:sz w:val="28"/>
          <w:szCs w:val="24"/>
        </w:rPr>
        <w:t xml:space="preserve"> </w:t>
      </w:r>
      <w:r w:rsidRPr="00B02FDD">
        <w:rPr>
          <w:rFonts w:ascii="Verdana" w:hAnsi="Verdana"/>
          <w:caps w:val="0"/>
          <w:sz w:val="28"/>
          <w:szCs w:val="24"/>
        </w:rPr>
        <w:t>research</w:t>
      </w:r>
    </w:p>
    <w:p w14:paraId="0B1D9DB4" w14:textId="0986F062" w:rsidR="005F180D" w:rsidRPr="00170890" w:rsidRDefault="4917E764" w:rsidP="4E17649B">
      <w:pPr>
        <w:pStyle w:val="ListParagraph"/>
        <w:numPr>
          <w:ilvl w:val="0"/>
          <w:numId w:val="2"/>
        </w:numPr>
        <w:rPr>
          <w:rFonts w:ascii="Verdana" w:eastAsiaTheme="minorEastAsia" w:hAnsi="Verdana"/>
        </w:rPr>
      </w:pPr>
      <w:r w:rsidRPr="00170890">
        <w:rPr>
          <w:rFonts w:ascii="Verdana" w:hAnsi="Verdana"/>
        </w:rPr>
        <w:t>Question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1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pie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chart</w:t>
      </w:r>
    </w:p>
    <w:p w14:paraId="1911B740" w14:textId="29A3087F" w:rsidR="005F180D" w:rsidRPr="00170890" w:rsidRDefault="00CE5A93" w:rsidP="00F03E51">
      <w:pPr>
        <w:rPr>
          <w:rFonts w:ascii="Verdana" w:hAnsi="Verdana"/>
        </w:rPr>
      </w:pPr>
      <w:r w:rsidRPr="00170890">
        <w:rPr>
          <w:rFonts w:ascii="Verdana" w:hAnsi="Verdana"/>
          <w:noProof/>
        </w:rPr>
        <w:drawing>
          <wp:inline distT="0" distB="0" distL="0" distR="0" wp14:anchorId="76A7128D" wp14:editId="4E18DD2A">
            <wp:extent cx="2317240" cy="2734056"/>
            <wp:effectExtent l="0" t="0" r="698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407" cy="27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EB3A" w14:textId="144A4EF6" w:rsidR="005F180D" w:rsidRDefault="007B0648" w:rsidP="00F03E51">
      <w:pPr>
        <w:rPr>
          <w:rFonts w:ascii="Verdana" w:hAnsi="Verdana"/>
        </w:rPr>
      </w:pPr>
      <w:r>
        <w:rPr>
          <w:rFonts w:ascii="Verdana" w:hAnsi="Verdana"/>
        </w:rPr>
        <w:t>F</w:t>
      </w:r>
      <w:r w:rsidR="0061290A">
        <w:rPr>
          <w:rFonts w:ascii="Verdana" w:hAnsi="Verdana"/>
        </w:rPr>
        <w:t>ig</w:t>
      </w:r>
      <w:r>
        <w:rPr>
          <w:rFonts w:ascii="Verdana" w:hAnsi="Verdana"/>
        </w:rPr>
        <w:t xml:space="preserve"> </w:t>
      </w:r>
      <w:r w:rsidR="0061290A">
        <w:rPr>
          <w:rFonts w:ascii="Verdana" w:hAnsi="Verdana"/>
        </w:rPr>
        <w:t>1</w:t>
      </w:r>
    </w:p>
    <w:p w14:paraId="2BA4B824" w14:textId="77777777" w:rsidR="0061290A" w:rsidRPr="00170890" w:rsidRDefault="0061290A" w:rsidP="00F03E51">
      <w:pPr>
        <w:rPr>
          <w:rFonts w:ascii="Verdana" w:hAnsi="Verdana"/>
        </w:rPr>
      </w:pPr>
    </w:p>
    <w:p w14:paraId="5864A748" w14:textId="46EDE62E" w:rsidR="00157FF5" w:rsidRPr="00170890" w:rsidRDefault="008010C8" w:rsidP="006030B3">
      <w:pPr>
        <w:pStyle w:val="ListParagraph"/>
        <w:numPr>
          <w:ilvl w:val="0"/>
          <w:numId w:val="2"/>
        </w:numPr>
        <w:rPr>
          <w:rFonts w:ascii="Verdana" w:hAnsi="Verdana"/>
          <w:noProof/>
        </w:rPr>
      </w:pPr>
      <w:r w:rsidRPr="00170890">
        <w:rPr>
          <w:rFonts w:ascii="Verdana" w:hAnsi="Verdana"/>
        </w:rPr>
        <w:t>Question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2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pie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chart</w:t>
      </w:r>
    </w:p>
    <w:p w14:paraId="30223A2E" w14:textId="5157F49C" w:rsidR="003D544A" w:rsidRPr="00170890" w:rsidRDefault="00CE5A93" w:rsidP="003D544A">
      <w:pPr>
        <w:rPr>
          <w:rFonts w:ascii="Verdana" w:hAnsi="Verdana"/>
        </w:rPr>
      </w:pPr>
      <w:r w:rsidRPr="00170890">
        <w:rPr>
          <w:rFonts w:ascii="Verdana" w:hAnsi="Verdana"/>
          <w:noProof/>
        </w:rPr>
        <w:drawing>
          <wp:inline distT="0" distB="0" distL="0" distR="0" wp14:anchorId="0BAA9E0B" wp14:editId="385ADD41">
            <wp:extent cx="2368296" cy="29425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952" cy="295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70CA" w14:textId="0C8B020D" w:rsidR="00157FF5" w:rsidRDefault="007B0648" w:rsidP="003D544A">
      <w:pPr>
        <w:rPr>
          <w:rFonts w:ascii="Verdana" w:hAnsi="Verdana"/>
        </w:rPr>
      </w:pPr>
      <w:r>
        <w:rPr>
          <w:rFonts w:ascii="Verdana" w:hAnsi="Verdana"/>
        </w:rPr>
        <w:t>F</w:t>
      </w:r>
      <w:r w:rsidR="0061290A">
        <w:rPr>
          <w:rFonts w:ascii="Verdana" w:hAnsi="Verdana"/>
        </w:rPr>
        <w:t xml:space="preserve">ig </w:t>
      </w:r>
      <w:r>
        <w:rPr>
          <w:rFonts w:ascii="Verdana" w:hAnsi="Verdana"/>
        </w:rPr>
        <w:t>2</w:t>
      </w:r>
    </w:p>
    <w:p w14:paraId="752AC348" w14:textId="77777777" w:rsidR="00B02FDD" w:rsidRDefault="00B02FDD" w:rsidP="003D544A">
      <w:pPr>
        <w:rPr>
          <w:rFonts w:ascii="Verdana" w:hAnsi="Verdana"/>
        </w:rPr>
      </w:pPr>
    </w:p>
    <w:p w14:paraId="38ED485C" w14:textId="38F23D55" w:rsidR="000C4641" w:rsidRPr="00170890" w:rsidRDefault="000C4641" w:rsidP="000C4641">
      <w:pPr>
        <w:pStyle w:val="ListParagraph"/>
        <w:numPr>
          <w:ilvl w:val="0"/>
          <w:numId w:val="2"/>
        </w:numPr>
        <w:rPr>
          <w:rFonts w:ascii="Verdana" w:hAnsi="Verdana"/>
          <w:noProof/>
        </w:rPr>
      </w:pPr>
      <w:r w:rsidRPr="00170890">
        <w:rPr>
          <w:rFonts w:ascii="Verdana" w:hAnsi="Verdana"/>
        </w:rPr>
        <w:lastRenderedPageBreak/>
        <w:t>Question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3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pie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chart</w:t>
      </w:r>
    </w:p>
    <w:p w14:paraId="223BF0FB" w14:textId="29E8289F" w:rsidR="00FE1026" w:rsidRPr="00170890" w:rsidRDefault="00367D75" w:rsidP="00367D75">
      <w:pPr>
        <w:rPr>
          <w:rFonts w:ascii="Verdana" w:hAnsi="Verdana"/>
          <w:noProof/>
        </w:rPr>
      </w:pPr>
      <w:r w:rsidRPr="00170890">
        <w:rPr>
          <w:rFonts w:ascii="Verdana" w:hAnsi="Verdana"/>
          <w:noProof/>
        </w:rPr>
        <w:drawing>
          <wp:inline distT="0" distB="0" distL="0" distR="0" wp14:anchorId="39FF9322" wp14:editId="6C11EDD7">
            <wp:extent cx="2401810" cy="299008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819" cy="299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772B" w14:textId="14006F54" w:rsidR="00367D75" w:rsidRDefault="007B0648" w:rsidP="00BF53E1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t>Fig 3</w:t>
      </w:r>
    </w:p>
    <w:p w14:paraId="1BDDBE1C" w14:textId="77777777" w:rsidR="007B0648" w:rsidRPr="00170890" w:rsidRDefault="007B0648" w:rsidP="00FE1026">
      <w:pPr>
        <w:ind w:left="360"/>
        <w:rPr>
          <w:rFonts w:ascii="Verdana" w:hAnsi="Verdana"/>
          <w:noProof/>
        </w:rPr>
      </w:pPr>
    </w:p>
    <w:p w14:paraId="000BE129" w14:textId="64B6BCF2" w:rsidR="000C4641" w:rsidRPr="00170890" w:rsidRDefault="000C4641" w:rsidP="000C4641">
      <w:pPr>
        <w:pStyle w:val="ListParagraph"/>
        <w:numPr>
          <w:ilvl w:val="0"/>
          <w:numId w:val="2"/>
        </w:numPr>
        <w:rPr>
          <w:rFonts w:ascii="Verdana" w:hAnsi="Verdana"/>
          <w:noProof/>
        </w:rPr>
      </w:pPr>
      <w:r w:rsidRPr="00170890">
        <w:rPr>
          <w:rFonts w:ascii="Verdana" w:hAnsi="Verdana"/>
        </w:rPr>
        <w:t>Question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4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pie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chart</w:t>
      </w:r>
    </w:p>
    <w:p w14:paraId="05F55562" w14:textId="3AFC5F13" w:rsidR="00367D75" w:rsidRPr="00170890" w:rsidRDefault="00A37FD1" w:rsidP="00367D75">
      <w:pPr>
        <w:rPr>
          <w:rFonts w:ascii="Verdana" w:hAnsi="Verdana"/>
          <w:noProof/>
        </w:rPr>
      </w:pPr>
      <w:r w:rsidRPr="00170890">
        <w:rPr>
          <w:rFonts w:ascii="Verdana" w:hAnsi="Verdana"/>
          <w:noProof/>
        </w:rPr>
        <w:drawing>
          <wp:inline distT="0" distB="0" distL="0" distR="0" wp14:anchorId="06A0146D" wp14:editId="336F615D">
            <wp:extent cx="2415938" cy="299923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093" cy="30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6DE4" w14:textId="13746E83" w:rsidR="00367D75" w:rsidRDefault="007B0648" w:rsidP="00367D75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t>Fig 4</w:t>
      </w:r>
    </w:p>
    <w:p w14:paraId="435E2910" w14:textId="77777777" w:rsidR="00C704F3" w:rsidRPr="00170890" w:rsidRDefault="00C704F3" w:rsidP="00367D75">
      <w:pPr>
        <w:rPr>
          <w:rFonts w:ascii="Verdana" w:hAnsi="Verdana"/>
          <w:noProof/>
        </w:rPr>
      </w:pPr>
    </w:p>
    <w:p w14:paraId="4B7FB199" w14:textId="49A71676" w:rsidR="00D425DD" w:rsidRPr="00170890" w:rsidRDefault="000C4641" w:rsidP="006030B3">
      <w:pPr>
        <w:pStyle w:val="ListParagraph"/>
        <w:numPr>
          <w:ilvl w:val="0"/>
          <w:numId w:val="2"/>
        </w:numPr>
        <w:rPr>
          <w:rFonts w:ascii="Verdana" w:hAnsi="Verdana"/>
          <w:noProof/>
        </w:rPr>
      </w:pPr>
      <w:r w:rsidRPr="00170890">
        <w:rPr>
          <w:rFonts w:ascii="Verdana" w:hAnsi="Verdana"/>
        </w:rPr>
        <w:lastRenderedPageBreak/>
        <w:t>Question</w:t>
      </w:r>
      <w:r w:rsidR="00ED7FDD" w:rsidRPr="00170890">
        <w:rPr>
          <w:rFonts w:ascii="Verdana" w:hAnsi="Verdana"/>
        </w:rPr>
        <w:t xml:space="preserve"> </w:t>
      </w:r>
      <w:r w:rsidR="00B23361" w:rsidRPr="00170890">
        <w:rPr>
          <w:rFonts w:ascii="Verdana" w:hAnsi="Verdana"/>
        </w:rPr>
        <w:t>5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pie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chart</w:t>
      </w:r>
    </w:p>
    <w:p w14:paraId="16B1E2F4" w14:textId="4DB27A65" w:rsidR="00D425DD" w:rsidRDefault="0059786A" w:rsidP="00D425DD">
      <w:pPr>
        <w:rPr>
          <w:rFonts w:ascii="Verdana" w:hAnsi="Verdana"/>
          <w:noProof/>
        </w:rPr>
      </w:pPr>
      <w:r w:rsidRPr="00170890">
        <w:rPr>
          <w:rFonts w:ascii="Verdana" w:hAnsi="Verdana"/>
          <w:noProof/>
        </w:rPr>
        <w:drawing>
          <wp:inline distT="0" distB="0" distL="0" distR="0" wp14:anchorId="1B5C615A" wp14:editId="4FE529C0">
            <wp:extent cx="2743200" cy="338518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8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7FF3" w14:textId="3BAADD60" w:rsidR="007B0648" w:rsidRPr="00170890" w:rsidRDefault="007B0648" w:rsidP="00D425DD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t>Fig 5</w:t>
      </w:r>
    </w:p>
    <w:p w14:paraId="3021CA13" w14:textId="77777777" w:rsidR="002750C1" w:rsidRPr="00170890" w:rsidRDefault="002750C1" w:rsidP="00D425DD">
      <w:pPr>
        <w:rPr>
          <w:rFonts w:ascii="Verdana" w:hAnsi="Verdana"/>
          <w:noProof/>
        </w:rPr>
      </w:pPr>
    </w:p>
    <w:p w14:paraId="2C5E8B5C" w14:textId="79289309" w:rsidR="000C4641" w:rsidRPr="00170890" w:rsidRDefault="005029FD" w:rsidP="000C4641">
      <w:pPr>
        <w:pStyle w:val="ListParagraph"/>
        <w:numPr>
          <w:ilvl w:val="0"/>
          <w:numId w:val="2"/>
        </w:numPr>
        <w:rPr>
          <w:rFonts w:ascii="Verdana" w:hAnsi="Verdana"/>
        </w:rPr>
      </w:pPr>
      <w:r w:rsidRPr="00170890">
        <w:rPr>
          <w:rFonts w:ascii="Verdana" w:hAnsi="Verdana"/>
        </w:rPr>
        <w:t>Question</w:t>
      </w:r>
      <w:r w:rsidR="00ED7FDD" w:rsidRPr="00170890">
        <w:rPr>
          <w:rFonts w:ascii="Verdana" w:hAnsi="Verdana"/>
        </w:rPr>
        <w:t xml:space="preserve"> </w:t>
      </w:r>
      <w:r w:rsidR="009F6029" w:rsidRPr="00170890">
        <w:rPr>
          <w:rFonts w:ascii="Verdana" w:hAnsi="Verdana"/>
        </w:rPr>
        <w:t>6</w:t>
      </w:r>
      <w:r w:rsidR="00ED7FDD" w:rsidRPr="00170890">
        <w:rPr>
          <w:rFonts w:ascii="Verdana" w:hAnsi="Verdana"/>
        </w:rPr>
        <w:t xml:space="preserve"> </w:t>
      </w:r>
      <w:r w:rsidR="5B2C7302" w:rsidRPr="00170890">
        <w:rPr>
          <w:rFonts w:ascii="Verdana" w:hAnsi="Verdana"/>
        </w:rPr>
        <w:t>bar</w:t>
      </w:r>
      <w:r w:rsidR="00ED7FDD" w:rsidRPr="00170890">
        <w:rPr>
          <w:rFonts w:ascii="Verdana" w:hAnsi="Verdana"/>
        </w:rPr>
        <w:t xml:space="preserve"> </w:t>
      </w:r>
      <w:r w:rsidR="3E0901F9" w:rsidRPr="00170890">
        <w:rPr>
          <w:rFonts w:ascii="Verdana" w:hAnsi="Verdana"/>
        </w:rPr>
        <w:t>chart</w:t>
      </w:r>
    </w:p>
    <w:p w14:paraId="312F2D11" w14:textId="053E4A14" w:rsidR="61FDA7DE" w:rsidRDefault="00252A9B" w:rsidP="197EEFC5">
      <w:pPr>
        <w:rPr>
          <w:rFonts w:ascii="Verdana" w:hAnsi="Verdana"/>
        </w:rPr>
      </w:pPr>
      <w:r w:rsidRPr="00252A9B">
        <w:rPr>
          <w:rFonts w:ascii="Verdana" w:hAnsi="Verdana"/>
          <w:noProof/>
        </w:rPr>
        <w:drawing>
          <wp:inline distT="0" distB="0" distL="0" distR="0" wp14:anchorId="5EADD639" wp14:editId="75852461">
            <wp:extent cx="3842203" cy="2332893"/>
            <wp:effectExtent l="0" t="0" r="1905" b="0"/>
            <wp:docPr id="13" name="Picture 13" descr="Timeline,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, bar 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2203" cy="23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E3A5" w14:textId="00BACA43" w:rsidR="007B0648" w:rsidRPr="00170890" w:rsidRDefault="007B0648" w:rsidP="197EEFC5">
      <w:pPr>
        <w:rPr>
          <w:rFonts w:ascii="Verdana" w:hAnsi="Verdana"/>
        </w:rPr>
      </w:pPr>
      <w:r>
        <w:rPr>
          <w:rFonts w:ascii="Verdana" w:hAnsi="Verdana"/>
        </w:rPr>
        <w:t>Fig 6</w:t>
      </w:r>
    </w:p>
    <w:p w14:paraId="343DCDDD" w14:textId="77777777" w:rsidR="002750C1" w:rsidRDefault="002750C1" w:rsidP="197EEFC5">
      <w:pPr>
        <w:rPr>
          <w:rFonts w:ascii="Verdana" w:hAnsi="Verdana"/>
        </w:rPr>
      </w:pPr>
    </w:p>
    <w:p w14:paraId="1865D4CA" w14:textId="189937C3" w:rsidR="00893C12" w:rsidRPr="00170890" w:rsidRDefault="009F6029" w:rsidP="000C4641">
      <w:pPr>
        <w:pStyle w:val="ListParagraph"/>
        <w:numPr>
          <w:ilvl w:val="0"/>
          <w:numId w:val="2"/>
        </w:numPr>
        <w:rPr>
          <w:rFonts w:ascii="Verdana" w:hAnsi="Verdana"/>
        </w:rPr>
      </w:pPr>
      <w:r w:rsidRPr="00170890">
        <w:rPr>
          <w:rFonts w:ascii="Verdana" w:hAnsi="Verdana"/>
        </w:rPr>
        <w:lastRenderedPageBreak/>
        <w:t>Question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7</w:t>
      </w:r>
      <w:r w:rsidR="00ED7FDD" w:rsidRPr="00170890">
        <w:rPr>
          <w:rFonts w:ascii="Verdana" w:hAnsi="Verdana"/>
        </w:rPr>
        <w:t xml:space="preserve"> </w:t>
      </w:r>
      <w:r w:rsidR="3BF0D52A" w:rsidRPr="00170890">
        <w:rPr>
          <w:rFonts w:ascii="Verdana" w:hAnsi="Verdana"/>
        </w:rPr>
        <w:t>bar</w:t>
      </w:r>
      <w:r w:rsidR="00ED7FDD" w:rsidRPr="00170890">
        <w:rPr>
          <w:rFonts w:ascii="Verdana" w:hAnsi="Verdana"/>
        </w:rPr>
        <w:t xml:space="preserve"> </w:t>
      </w:r>
      <w:r w:rsidR="6B66A21D" w:rsidRPr="00170890">
        <w:rPr>
          <w:rFonts w:ascii="Verdana" w:hAnsi="Verdana"/>
        </w:rPr>
        <w:t>chart</w:t>
      </w:r>
    </w:p>
    <w:p w14:paraId="0CE720F6" w14:textId="25B9E25A" w:rsidR="6B66A21D" w:rsidRDefault="6B66A21D" w:rsidP="7AFB0BBA">
      <w:pPr>
        <w:rPr>
          <w:rFonts w:ascii="Verdana" w:hAnsi="Verdana"/>
        </w:rPr>
      </w:pPr>
      <w:r w:rsidRPr="00170890">
        <w:rPr>
          <w:rFonts w:ascii="Verdana" w:hAnsi="Verdana"/>
          <w:noProof/>
        </w:rPr>
        <w:drawing>
          <wp:inline distT="0" distB="0" distL="0" distR="0" wp14:anchorId="2FB7F710" wp14:editId="06A2E3AB">
            <wp:extent cx="3841750" cy="2769261"/>
            <wp:effectExtent l="0" t="0" r="6350" b="0"/>
            <wp:docPr id="521073576" name="Picture 52107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829" cy="27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3D37" w14:textId="484B18FA" w:rsidR="007B0648" w:rsidRPr="00170890" w:rsidRDefault="007B0648" w:rsidP="7AFB0BBA">
      <w:pPr>
        <w:rPr>
          <w:rFonts w:ascii="Verdana" w:hAnsi="Verdana"/>
        </w:rPr>
      </w:pPr>
      <w:r>
        <w:rPr>
          <w:rFonts w:ascii="Verdana" w:hAnsi="Verdana"/>
        </w:rPr>
        <w:t>Fig 7</w:t>
      </w:r>
    </w:p>
    <w:p w14:paraId="64BE9271" w14:textId="77777777" w:rsidR="002750C1" w:rsidRPr="00170890" w:rsidRDefault="002750C1" w:rsidP="7AFB0BBA">
      <w:pPr>
        <w:rPr>
          <w:rFonts w:ascii="Verdana" w:hAnsi="Verdana"/>
        </w:rPr>
      </w:pPr>
    </w:p>
    <w:p w14:paraId="5B20C0C2" w14:textId="0F460545" w:rsidR="0059786A" w:rsidRPr="00170890" w:rsidRDefault="00893C12" w:rsidP="7AFB0BBA">
      <w:pPr>
        <w:pStyle w:val="ListParagraph"/>
        <w:numPr>
          <w:ilvl w:val="0"/>
          <w:numId w:val="2"/>
        </w:numPr>
        <w:rPr>
          <w:rFonts w:ascii="Verdana" w:hAnsi="Verdana"/>
          <w:noProof/>
        </w:rPr>
      </w:pPr>
      <w:r w:rsidRPr="00170890">
        <w:rPr>
          <w:rFonts w:ascii="Verdana" w:hAnsi="Verdana"/>
        </w:rPr>
        <w:t>Question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8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pie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chart</w:t>
      </w:r>
    </w:p>
    <w:p w14:paraId="370548E3" w14:textId="0C4AD34F" w:rsidR="0059786A" w:rsidRDefault="00C925E3" w:rsidP="0059786A">
      <w:pPr>
        <w:rPr>
          <w:rFonts w:ascii="Verdana" w:hAnsi="Verdana"/>
          <w:noProof/>
        </w:rPr>
      </w:pPr>
      <w:r w:rsidRPr="00170890">
        <w:rPr>
          <w:rFonts w:ascii="Verdana" w:hAnsi="Verdana"/>
          <w:noProof/>
        </w:rPr>
        <w:drawing>
          <wp:inline distT="0" distB="0" distL="0" distR="0" wp14:anchorId="7A50104B" wp14:editId="6A1F1C81">
            <wp:extent cx="2666230" cy="3319272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10" cy="334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1873" w14:textId="30E0664C" w:rsidR="007B0648" w:rsidRPr="00170890" w:rsidRDefault="007B0648" w:rsidP="0059786A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t>Fig 8</w:t>
      </w:r>
    </w:p>
    <w:p w14:paraId="4A1470DE" w14:textId="32484C91" w:rsidR="00B62D81" w:rsidRPr="00170890" w:rsidRDefault="00FE1026" w:rsidP="000C4641">
      <w:pPr>
        <w:pStyle w:val="ListParagraph"/>
        <w:numPr>
          <w:ilvl w:val="0"/>
          <w:numId w:val="2"/>
        </w:numPr>
        <w:rPr>
          <w:rFonts w:ascii="Verdana" w:hAnsi="Verdana"/>
        </w:rPr>
      </w:pPr>
      <w:r w:rsidRPr="00170890">
        <w:rPr>
          <w:rFonts w:ascii="Verdana" w:hAnsi="Verdana"/>
        </w:rPr>
        <w:lastRenderedPageBreak/>
        <w:t>Question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9</w:t>
      </w:r>
      <w:r w:rsidR="00ED7FDD" w:rsidRPr="00170890">
        <w:rPr>
          <w:rFonts w:ascii="Verdana" w:hAnsi="Verdana"/>
        </w:rPr>
        <w:t xml:space="preserve"> </w:t>
      </w:r>
      <w:r w:rsidR="2B0B9965" w:rsidRPr="00170890">
        <w:rPr>
          <w:rFonts w:ascii="Verdana" w:hAnsi="Verdana"/>
        </w:rPr>
        <w:t>bar</w:t>
      </w:r>
      <w:r w:rsidR="00ED7FDD" w:rsidRPr="00170890">
        <w:rPr>
          <w:rFonts w:ascii="Verdana" w:hAnsi="Verdana"/>
        </w:rPr>
        <w:t xml:space="preserve"> </w:t>
      </w:r>
      <w:r w:rsidR="2B0B9965" w:rsidRPr="00170890">
        <w:rPr>
          <w:rFonts w:ascii="Verdana" w:hAnsi="Verdana"/>
        </w:rPr>
        <w:t>chart</w:t>
      </w:r>
    </w:p>
    <w:p w14:paraId="30D8E732" w14:textId="652ACC47" w:rsidR="2B0B9965" w:rsidRDefault="2B0B9965" w:rsidP="7AFB0BBA">
      <w:pPr>
        <w:rPr>
          <w:rFonts w:ascii="Verdana" w:hAnsi="Verdana"/>
        </w:rPr>
      </w:pPr>
      <w:r w:rsidRPr="00170890">
        <w:rPr>
          <w:rFonts w:ascii="Verdana" w:hAnsi="Verdana"/>
          <w:noProof/>
        </w:rPr>
        <w:drawing>
          <wp:inline distT="0" distB="0" distL="0" distR="0" wp14:anchorId="03D56458" wp14:editId="597A10B5">
            <wp:extent cx="4572000" cy="2124075"/>
            <wp:effectExtent l="0" t="0" r="0" b="0"/>
            <wp:docPr id="701045298" name="Picture 701045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423B" w14:textId="5FC22F37" w:rsidR="007B0648" w:rsidRPr="00170890" w:rsidRDefault="007B0648" w:rsidP="7AFB0BBA">
      <w:pPr>
        <w:rPr>
          <w:rFonts w:ascii="Verdana" w:hAnsi="Verdana"/>
        </w:rPr>
      </w:pPr>
      <w:r>
        <w:rPr>
          <w:rFonts w:ascii="Verdana" w:hAnsi="Verdana"/>
        </w:rPr>
        <w:t>Fig 9</w:t>
      </w:r>
    </w:p>
    <w:p w14:paraId="0F539866" w14:textId="77777777" w:rsidR="002750C1" w:rsidRPr="00170890" w:rsidRDefault="002750C1" w:rsidP="7AFB0BBA">
      <w:pPr>
        <w:rPr>
          <w:rFonts w:ascii="Verdana" w:hAnsi="Verdana"/>
        </w:rPr>
      </w:pPr>
    </w:p>
    <w:p w14:paraId="10DD1733" w14:textId="4FACEF51" w:rsidR="00FE1026" w:rsidRPr="00170890" w:rsidRDefault="00FE1026" w:rsidP="000C4641">
      <w:pPr>
        <w:pStyle w:val="ListParagraph"/>
        <w:numPr>
          <w:ilvl w:val="0"/>
          <w:numId w:val="2"/>
        </w:numPr>
        <w:rPr>
          <w:rFonts w:ascii="Verdana" w:hAnsi="Verdana"/>
        </w:rPr>
      </w:pPr>
      <w:r w:rsidRPr="00170890">
        <w:rPr>
          <w:rFonts w:ascii="Verdana" w:hAnsi="Verdana"/>
        </w:rPr>
        <w:t>Question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10</w:t>
      </w:r>
    </w:p>
    <w:p w14:paraId="438E1714" w14:textId="108701E8" w:rsidR="002750C1" w:rsidRPr="00170890" w:rsidRDefault="007970E6" w:rsidP="002750C1">
      <w:pPr>
        <w:rPr>
          <w:rFonts w:ascii="Verdana" w:hAnsi="Verdana"/>
        </w:rPr>
      </w:pPr>
      <w:r w:rsidRPr="007970E6">
        <w:rPr>
          <w:rFonts w:ascii="Verdana" w:hAnsi="Verdana"/>
          <w:noProof/>
        </w:rPr>
        <w:drawing>
          <wp:inline distT="0" distB="0" distL="0" distR="0" wp14:anchorId="2660D3DC" wp14:editId="4BB3E53A">
            <wp:extent cx="5245437" cy="4014216"/>
            <wp:effectExtent l="0" t="0" r="0" b="5715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7252" cy="40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61BC" w14:textId="4D3054CB" w:rsidR="002750C1" w:rsidRDefault="007B0648" w:rsidP="002750C1">
      <w:pPr>
        <w:rPr>
          <w:rFonts w:ascii="Verdana" w:hAnsi="Verdana"/>
        </w:rPr>
      </w:pPr>
      <w:r>
        <w:rPr>
          <w:rFonts w:ascii="Verdana" w:hAnsi="Verdana"/>
        </w:rPr>
        <w:t>Fig 10</w:t>
      </w:r>
    </w:p>
    <w:p w14:paraId="3407DCFB" w14:textId="2683D835" w:rsidR="00FE1026" w:rsidRPr="00170890" w:rsidRDefault="00FE1026" w:rsidP="000C4641">
      <w:pPr>
        <w:pStyle w:val="ListParagraph"/>
        <w:numPr>
          <w:ilvl w:val="0"/>
          <w:numId w:val="2"/>
        </w:numPr>
        <w:rPr>
          <w:rFonts w:ascii="Verdana" w:hAnsi="Verdana"/>
        </w:rPr>
      </w:pPr>
      <w:r w:rsidRPr="00170890">
        <w:rPr>
          <w:rFonts w:ascii="Verdana" w:hAnsi="Verdana"/>
        </w:rPr>
        <w:lastRenderedPageBreak/>
        <w:t>Question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11</w:t>
      </w:r>
      <w:r w:rsidR="00ED7FDD" w:rsidRPr="00170890">
        <w:rPr>
          <w:rFonts w:ascii="Verdana" w:hAnsi="Verdana"/>
        </w:rPr>
        <w:t xml:space="preserve"> </w:t>
      </w:r>
      <w:r w:rsidR="586250AD" w:rsidRPr="00170890">
        <w:rPr>
          <w:rFonts w:ascii="Verdana" w:hAnsi="Verdana"/>
        </w:rPr>
        <w:t>bar</w:t>
      </w:r>
      <w:r w:rsidR="00ED7FDD" w:rsidRPr="00170890">
        <w:rPr>
          <w:rFonts w:ascii="Verdana" w:hAnsi="Verdana"/>
        </w:rPr>
        <w:t xml:space="preserve"> </w:t>
      </w:r>
      <w:r w:rsidR="586250AD" w:rsidRPr="00170890">
        <w:rPr>
          <w:rFonts w:ascii="Verdana" w:hAnsi="Verdana"/>
        </w:rPr>
        <w:t>chart</w:t>
      </w:r>
    </w:p>
    <w:p w14:paraId="52EBA4CA" w14:textId="47C4A2FB" w:rsidR="28145FE6" w:rsidRDefault="28145FE6" w:rsidP="7AFB0BBA">
      <w:pPr>
        <w:rPr>
          <w:rFonts w:ascii="Verdana" w:hAnsi="Verdana"/>
        </w:rPr>
      </w:pPr>
      <w:r w:rsidRPr="00170890">
        <w:rPr>
          <w:rFonts w:ascii="Verdana" w:hAnsi="Verdana"/>
          <w:noProof/>
        </w:rPr>
        <w:drawing>
          <wp:inline distT="0" distB="0" distL="0" distR="0" wp14:anchorId="4D90AA67" wp14:editId="56C57687">
            <wp:extent cx="4946904" cy="2215801"/>
            <wp:effectExtent l="0" t="0" r="6350" b="0"/>
            <wp:docPr id="1230727169" name="Picture 123072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05" cy="22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AFCE" w14:textId="2AE27BC2" w:rsidR="007B0648" w:rsidRDefault="007B0648" w:rsidP="7AFB0BBA">
      <w:pPr>
        <w:rPr>
          <w:rFonts w:ascii="Verdana" w:hAnsi="Verdana"/>
        </w:rPr>
      </w:pPr>
      <w:r>
        <w:rPr>
          <w:rFonts w:ascii="Verdana" w:hAnsi="Verdana"/>
        </w:rPr>
        <w:t>Fig 11</w:t>
      </w:r>
    </w:p>
    <w:p w14:paraId="6F287EB1" w14:textId="77777777" w:rsidR="0047578B" w:rsidRPr="00170890" w:rsidRDefault="0047578B" w:rsidP="7AFB0BBA">
      <w:pPr>
        <w:rPr>
          <w:rFonts w:ascii="Verdana" w:hAnsi="Verdana"/>
        </w:rPr>
      </w:pPr>
    </w:p>
    <w:p w14:paraId="06439B38" w14:textId="6295A7D2" w:rsidR="00C925E3" w:rsidRPr="00170890" w:rsidRDefault="00FE1026" w:rsidP="00FC72FC">
      <w:pPr>
        <w:pStyle w:val="ListParagraph"/>
        <w:numPr>
          <w:ilvl w:val="0"/>
          <w:numId w:val="2"/>
        </w:numPr>
        <w:rPr>
          <w:rFonts w:ascii="Verdana" w:hAnsi="Verdana"/>
        </w:rPr>
      </w:pPr>
      <w:r w:rsidRPr="00170890">
        <w:rPr>
          <w:rFonts w:ascii="Verdana" w:hAnsi="Verdana"/>
        </w:rPr>
        <w:t>Question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12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pie</w:t>
      </w:r>
      <w:r w:rsidR="00ED7FDD" w:rsidRPr="00170890">
        <w:rPr>
          <w:rFonts w:ascii="Verdana" w:hAnsi="Verdana"/>
        </w:rPr>
        <w:t xml:space="preserve"> </w:t>
      </w:r>
      <w:r w:rsidRPr="00170890">
        <w:rPr>
          <w:rFonts w:ascii="Verdana" w:hAnsi="Verdana"/>
        </w:rPr>
        <w:t>chart</w:t>
      </w:r>
    </w:p>
    <w:p w14:paraId="191F491A" w14:textId="7130D28E" w:rsidR="00CF2F3C" w:rsidRDefault="00CF2F3C" w:rsidP="00C925E3">
      <w:pPr>
        <w:rPr>
          <w:rFonts w:ascii="Verdana" w:hAnsi="Verdana"/>
        </w:rPr>
      </w:pPr>
      <w:r w:rsidRPr="00170890">
        <w:rPr>
          <w:rFonts w:ascii="Verdana" w:hAnsi="Verdana"/>
          <w:noProof/>
        </w:rPr>
        <w:drawing>
          <wp:inline distT="0" distB="0" distL="0" distR="0" wp14:anchorId="171D2FA1" wp14:editId="45DC21D6">
            <wp:extent cx="2681637" cy="3323492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772" cy="33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4E71" w14:textId="165DC716" w:rsidR="007B0648" w:rsidRPr="00170890" w:rsidRDefault="007B0648" w:rsidP="00C925E3">
      <w:pPr>
        <w:rPr>
          <w:rFonts w:ascii="Verdana" w:hAnsi="Verdana"/>
        </w:rPr>
      </w:pPr>
      <w:r>
        <w:rPr>
          <w:rFonts w:ascii="Verdana" w:hAnsi="Verdana"/>
        </w:rPr>
        <w:t>Fig 12</w:t>
      </w:r>
    </w:p>
    <w:p w14:paraId="65A1429E" w14:textId="77777777" w:rsidR="00EA72E4" w:rsidRDefault="00EA72E4" w:rsidP="00C925E3">
      <w:pPr>
        <w:rPr>
          <w:rFonts w:ascii="Verdana" w:hAnsi="Verdana"/>
        </w:rPr>
      </w:pPr>
    </w:p>
    <w:p w14:paraId="01342C19" w14:textId="77777777" w:rsidR="00F45445" w:rsidRDefault="00F45445" w:rsidP="00C925E3">
      <w:pPr>
        <w:rPr>
          <w:rFonts w:ascii="Verdana" w:hAnsi="Verdana"/>
        </w:rPr>
      </w:pPr>
    </w:p>
    <w:p w14:paraId="7D9E9198" w14:textId="26267702" w:rsidR="00EA72E4" w:rsidRPr="00B02FDD" w:rsidRDefault="00B02FDD" w:rsidP="008447E8">
      <w:pPr>
        <w:pStyle w:val="Heading2"/>
        <w:rPr>
          <w:rFonts w:ascii="Verdana" w:hAnsi="Verdana"/>
          <w:sz w:val="28"/>
          <w:szCs w:val="24"/>
        </w:rPr>
      </w:pPr>
      <w:r w:rsidRPr="00B02FDD">
        <w:rPr>
          <w:rFonts w:ascii="Verdana" w:hAnsi="Verdana"/>
          <w:caps w:val="0"/>
          <w:sz w:val="28"/>
          <w:szCs w:val="24"/>
        </w:rPr>
        <w:lastRenderedPageBreak/>
        <w:t>Ma</w:t>
      </w:r>
      <w:r w:rsidRPr="00B02FDD">
        <w:rPr>
          <w:rFonts w:ascii="Verdana" w:hAnsi="Verdana"/>
          <w:caps w:val="0"/>
          <w:sz w:val="28"/>
          <w:szCs w:val="28"/>
        </w:rPr>
        <w:t>jor insights from our survey</w:t>
      </w:r>
    </w:p>
    <w:p w14:paraId="2E5D3334" w14:textId="11630E5C" w:rsidR="40B7198F" w:rsidRDefault="40B7198F" w:rsidP="5D597E53">
      <w:r w:rsidRPr="5D597E53">
        <w:rPr>
          <w:rFonts w:ascii="Verdana" w:eastAsia="Verdana" w:hAnsi="Verdana" w:cs="Verdana"/>
        </w:rPr>
        <w:t xml:space="preserve">According to the data collected, 33% of responders travel outside of their country, with 35% traveling very rarely outside of their country. What was interesting to see is that another 35% are those who visit other countries do so at least once per year (prior to COVID-19). </w:t>
      </w:r>
    </w:p>
    <w:p w14:paraId="02A828BD" w14:textId="39A8B520" w:rsidR="40B7198F" w:rsidRDefault="40B7198F" w:rsidP="5D597E53">
      <w:r w:rsidRPr="5D597E53">
        <w:rPr>
          <w:rFonts w:ascii="Verdana" w:eastAsia="Verdana" w:hAnsi="Verdana" w:cs="Verdana"/>
        </w:rPr>
        <w:t>Nearly 79% of responders are using booking websites to purchase travel tickets and accommodation, the primary reason being tourism. 41% of the survey participants stated that they will buy their trip in separate pieces. Prior to deciding where to go, about 84% of survey participants use the various resources on google to find information about their planned destination. Once the search is done, 70% would book their vacation on Expedia.com.</w:t>
      </w:r>
    </w:p>
    <w:p w14:paraId="4A9440A7" w14:textId="1BA01C2D" w:rsidR="40B7198F" w:rsidRDefault="40B7198F" w:rsidP="5D597E53">
      <w:r w:rsidRPr="5D597E53">
        <w:rPr>
          <w:rFonts w:ascii="Verdana" w:eastAsia="Verdana" w:hAnsi="Verdana" w:cs="Verdana"/>
        </w:rPr>
        <w:t>One of the major insights from our survey is that 48% of responders said that they have a hard time finding an answer to a particular question when using a booking system, and another 48% said that their biggest challenge is discrepancies in prices. When answering the question about the most important part in planning their trip, 76% of participants picked “ticket prices”.</w:t>
      </w:r>
    </w:p>
    <w:p w14:paraId="3CC31496" w14:textId="75923FF0" w:rsidR="40B7198F" w:rsidRDefault="40B7198F" w:rsidP="5D597E53">
      <w:r w:rsidRPr="5D597E53">
        <w:rPr>
          <w:rFonts w:ascii="Verdana" w:eastAsia="Verdana" w:hAnsi="Verdana" w:cs="Verdana"/>
        </w:rPr>
        <w:t>Besides the above indicated insights, some of the answers that are worth mentioning are: concerns on COVID-restrictions and safety information, as well as flexibility options and customization of packaged deals.</w:t>
      </w:r>
    </w:p>
    <w:p w14:paraId="2F5A441B" w14:textId="77777777" w:rsidR="00EE06E3" w:rsidRDefault="00EE06E3" w:rsidP="00C925E3">
      <w:pPr>
        <w:rPr>
          <w:rFonts w:ascii="Verdana" w:hAnsi="Verdana"/>
        </w:rPr>
      </w:pPr>
    </w:p>
    <w:p w14:paraId="5035AE72" w14:textId="7BB87EDD" w:rsidR="000F31C1" w:rsidRPr="00B02FDD" w:rsidRDefault="00B02FDD" w:rsidP="000F31C1">
      <w:pPr>
        <w:pStyle w:val="Heading2"/>
        <w:rPr>
          <w:rFonts w:ascii="Verdana" w:hAnsi="Verdana"/>
          <w:sz w:val="28"/>
          <w:szCs w:val="24"/>
        </w:rPr>
      </w:pPr>
      <w:r w:rsidRPr="00B02FDD">
        <w:rPr>
          <w:rFonts w:ascii="Verdana" w:hAnsi="Verdana"/>
          <w:caps w:val="0"/>
          <w:sz w:val="28"/>
          <w:szCs w:val="24"/>
        </w:rPr>
        <w:t>Empathy</w:t>
      </w:r>
      <w:r w:rsidR="00ED7FDD" w:rsidRPr="00B02FDD">
        <w:rPr>
          <w:rFonts w:ascii="Verdana" w:hAnsi="Verdana"/>
          <w:sz w:val="28"/>
          <w:szCs w:val="24"/>
        </w:rPr>
        <w:t xml:space="preserve"> </w:t>
      </w:r>
      <w:r w:rsidRPr="00B02FDD">
        <w:rPr>
          <w:rFonts w:ascii="Verdana" w:hAnsi="Verdana"/>
          <w:caps w:val="0"/>
          <w:sz w:val="28"/>
          <w:szCs w:val="24"/>
        </w:rPr>
        <w:t>map</w:t>
      </w:r>
    </w:p>
    <w:p w14:paraId="004E3F07" w14:textId="54D4A74A" w:rsidR="005F180D" w:rsidRDefault="005F180D" w:rsidP="001D7203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7D22A11D" wp14:editId="42A25667">
            <wp:extent cx="4762854" cy="2679192"/>
            <wp:effectExtent l="0" t="0" r="0" b="6985"/>
            <wp:docPr id="1" name="Picture 1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854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167C" w14:textId="63F83298" w:rsidR="002D2EEA" w:rsidRPr="00B02FDD" w:rsidRDefault="00B02FDD" w:rsidP="002D2EEA">
      <w:pPr>
        <w:pStyle w:val="Heading2"/>
        <w:rPr>
          <w:rFonts w:ascii="Verdana" w:hAnsi="Verdana"/>
          <w:sz w:val="28"/>
          <w:szCs w:val="24"/>
        </w:rPr>
      </w:pPr>
      <w:r w:rsidRPr="00B02FDD">
        <w:rPr>
          <w:rFonts w:ascii="Verdana" w:hAnsi="Verdana"/>
          <w:caps w:val="0"/>
          <w:sz w:val="28"/>
          <w:szCs w:val="24"/>
        </w:rPr>
        <w:lastRenderedPageBreak/>
        <w:t>User</w:t>
      </w:r>
      <w:r w:rsidR="00ED7FDD" w:rsidRPr="00B02FDD">
        <w:rPr>
          <w:rFonts w:ascii="Verdana" w:hAnsi="Verdana"/>
          <w:sz w:val="28"/>
          <w:szCs w:val="24"/>
        </w:rPr>
        <w:t xml:space="preserve"> </w:t>
      </w:r>
      <w:r w:rsidRPr="00B02FDD">
        <w:rPr>
          <w:rFonts w:ascii="Verdana" w:hAnsi="Verdana"/>
          <w:caps w:val="0"/>
          <w:sz w:val="28"/>
          <w:szCs w:val="24"/>
        </w:rPr>
        <w:t>personas</w:t>
      </w:r>
    </w:p>
    <w:p w14:paraId="498A453A" w14:textId="335DFFC4" w:rsidR="00ED7FDD" w:rsidRPr="00481C79" w:rsidRDefault="00ED7FDD" w:rsidP="0056651E">
      <w:pPr>
        <w:pStyle w:val="ListParagraph"/>
        <w:numPr>
          <w:ilvl w:val="0"/>
          <w:numId w:val="14"/>
        </w:numPr>
        <w:rPr>
          <w:rFonts w:ascii="Verdana" w:hAnsi="Verdana"/>
        </w:rPr>
      </w:pPr>
      <w:r w:rsidRPr="00481C79">
        <w:rPr>
          <w:rFonts w:ascii="Verdana" w:hAnsi="Verdana"/>
        </w:rPr>
        <w:t>Persona 1:</w:t>
      </w:r>
    </w:p>
    <w:p w14:paraId="02214E00" w14:textId="123EAD43" w:rsidR="00A27183" w:rsidRPr="00170890" w:rsidRDefault="3E819448" w:rsidP="004A1EE1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60BC5BCB" wp14:editId="5573CFAB">
            <wp:extent cx="5340096" cy="5563219"/>
            <wp:effectExtent l="0" t="0" r="0" b="0"/>
            <wp:docPr id="3" name="Picture 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776" cy="55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3C86" w14:textId="77777777" w:rsidR="00C16EC4" w:rsidRPr="00170890" w:rsidRDefault="00C16EC4" w:rsidP="004A1EE1">
      <w:pPr>
        <w:rPr>
          <w:rFonts w:ascii="Verdana" w:hAnsi="Verdana"/>
        </w:rPr>
      </w:pPr>
    </w:p>
    <w:p w14:paraId="3F7443C8" w14:textId="77777777" w:rsidR="002B274C" w:rsidRDefault="002B274C" w:rsidP="004A1EE1">
      <w:pPr>
        <w:rPr>
          <w:rFonts w:ascii="Verdana" w:hAnsi="Verdana"/>
        </w:rPr>
      </w:pPr>
    </w:p>
    <w:p w14:paraId="4BEC7CB9" w14:textId="77777777" w:rsidR="002B274C" w:rsidRDefault="002B274C" w:rsidP="004A1EE1">
      <w:pPr>
        <w:rPr>
          <w:rFonts w:ascii="Verdana" w:hAnsi="Verdana"/>
        </w:rPr>
      </w:pPr>
    </w:p>
    <w:p w14:paraId="6BD394E8" w14:textId="77777777" w:rsidR="002B274C" w:rsidRDefault="002B274C" w:rsidP="004A1EE1">
      <w:pPr>
        <w:rPr>
          <w:rFonts w:ascii="Verdana" w:hAnsi="Verdana"/>
        </w:rPr>
      </w:pPr>
    </w:p>
    <w:p w14:paraId="24DEB719" w14:textId="77777777" w:rsidR="002B274C" w:rsidRDefault="002B274C" w:rsidP="004A1EE1">
      <w:pPr>
        <w:rPr>
          <w:rFonts w:ascii="Verdana" w:hAnsi="Verdana"/>
        </w:rPr>
      </w:pPr>
    </w:p>
    <w:p w14:paraId="33000923" w14:textId="77777777" w:rsidR="002B274C" w:rsidRPr="00170890" w:rsidRDefault="002B274C" w:rsidP="004A1EE1">
      <w:pPr>
        <w:rPr>
          <w:rFonts w:ascii="Verdana" w:hAnsi="Verdana"/>
        </w:rPr>
      </w:pPr>
    </w:p>
    <w:p w14:paraId="7C6950A0" w14:textId="39306091" w:rsidR="00ED7FDD" w:rsidRPr="00481C79" w:rsidRDefault="00ED7FDD" w:rsidP="0056651E">
      <w:pPr>
        <w:pStyle w:val="ListParagraph"/>
        <w:numPr>
          <w:ilvl w:val="0"/>
          <w:numId w:val="14"/>
        </w:numPr>
        <w:rPr>
          <w:rFonts w:ascii="Verdana" w:hAnsi="Verdana"/>
        </w:rPr>
      </w:pPr>
      <w:r w:rsidRPr="00481C79">
        <w:rPr>
          <w:rFonts w:ascii="Verdana" w:hAnsi="Verdana"/>
        </w:rPr>
        <w:t>Persona 2:</w:t>
      </w:r>
    </w:p>
    <w:p w14:paraId="1A112E07" w14:textId="01991D7D" w:rsidR="003212FC" w:rsidRPr="00170890" w:rsidRDefault="7EA3343A" w:rsidP="004A1EE1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6ABD53EC" wp14:editId="6CE74AF1">
            <wp:extent cx="5476875" cy="4124136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193" cy="41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7782" w14:textId="77777777" w:rsidR="00596F62" w:rsidRPr="00170890" w:rsidRDefault="00596F62" w:rsidP="004A1EE1">
      <w:pPr>
        <w:rPr>
          <w:rFonts w:ascii="Verdana" w:hAnsi="Verdana"/>
        </w:rPr>
      </w:pPr>
    </w:p>
    <w:p w14:paraId="27E3C067" w14:textId="3574F00A" w:rsidR="00C84432" w:rsidRPr="00B02FDD" w:rsidRDefault="00B02FDD" w:rsidP="00C84432">
      <w:pPr>
        <w:pStyle w:val="Heading2"/>
        <w:rPr>
          <w:rFonts w:ascii="Verdana" w:hAnsi="Verdana"/>
          <w:sz w:val="28"/>
          <w:szCs w:val="24"/>
        </w:rPr>
      </w:pPr>
      <w:r w:rsidRPr="00B02FDD">
        <w:rPr>
          <w:rFonts w:ascii="Verdana" w:hAnsi="Verdana"/>
          <w:caps w:val="0"/>
          <w:sz w:val="28"/>
          <w:szCs w:val="24"/>
        </w:rPr>
        <w:t>User</w:t>
      </w:r>
      <w:r w:rsidR="00ED7FDD" w:rsidRPr="00B02FDD">
        <w:rPr>
          <w:rFonts w:ascii="Verdana" w:hAnsi="Verdana"/>
          <w:sz w:val="28"/>
          <w:szCs w:val="24"/>
        </w:rPr>
        <w:t xml:space="preserve"> </w:t>
      </w:r>
      <w:r w:rsidRPr="00B02FDD">
        <w:rPr>
          <w:rFonts w:ascii="Verdana" w:hAnsi="Verdana"/>
          <w:caps w:val="0"/>
          <w:sz w:val="28"/>
          <w:szCs w:val="24"/>
        </w:rPr>
        <w:t>need</w:t>
      </w:r>
      <w:r w:rsidR="00ED7FDD" w:rsidRPr="00B02FDD">
        <w:rPr>
          <w:rFonts w:ascii="Verdana" w:hAnsi="Verdana"/>
          <w:sz w:val="28"/>
          <w:szCs w:val="24"/>
        </w:rPr>
        <w:t xml:space="preserve"> </w:t>
      </w:r>
      <w:r w:rsidRPr="00B02FDD">
        <w:rPr>
          <w:rFonts w:ascii="Verdana" w:hAnsi="Verdana"/>
          <w:caps w:val="0"/>
          <w:sz w:val="28"/>
          <w:szCs w:val="24"/>
        </w:rPr>
        <w:t>statements</w:t>
      </w:r>
    </w:p>
    <w:p w14:paraId="3232C504" w14:textId="478B9A4B" w:rsidR="00535163" w:rsidRPr="00D26A30" w:rsidRDefault="00535163" w:rsidP="00535163">
      <w:pPr>
        <w:rPr>
          <w:rFonts w:ascii="Verdana" w:hAnsi="Verdana"/>
          <w:b/>
          <w:bCs/>
          <w:lang w:val="en-CA"/>
        </w:rPr>
      </w:pPr>
      <w:r w:rsidRPr="00D26A30">
        <w:rPr>
          <w:rFonts w:ascii="Verdana" w:hAnsi="Verdana"/>
          <w:b/>
          <w:bCs/>
          <w:lang w:val="en-CA"/>
        </w:rPr>
        <w:t>Eric:</w:t>
      </w:r>
    </w:p>
    <w:p w14:paraId="278E796D" w14:textId="4A34909A" w:rsidR="00535163" w:rsidRPr="007038CB" w:rsidRDefault="00535163" w:rsidP="1CF251F3">
      <w:pPr>
        <w:pStyle w:val="ListParagraph"/>
        <w:numPr>
          <w:ilvl w:val="0"/>
          <w:numId w:val="15"/>
        </w:numPr>
        <w:rPr>
          <w:rStyle w:val="normaltextrun"/>
          <w:rFonts w:ascii="Verdana" w:hAnsi="Verdana"/>
          <w:b/>
          <w:bCs/>
          <w:lang w:val="en-CA"/>
        </w:rPr>
      </w:pPr>
      <w:r w:rsidRPr="1CF251F3">
        <w:rPr>
          <w:rStyle w:val="normaltextrun"/>
          <w:rFonts w:ascii="Verdana" w:hAnsi="Verdana" w:cs="Calibri"/>
          <w:b/>
          <w:bCs/>
        </w:rPr>
        <w:t xml:space="preserve">Working as </w:t>
      </w:r>
      <w:r w:rsidR="4A03CC41" w:rsidRPr="1CF251F3">
        <w:rPr>
          <w:rStyle w:val="normaltextrun"/>
          <w:rFonts w:ascii="Verdana" w:hAnsi="Verdana" w:cs="Calibri"/>
          <w:b/>
          <w:bCs/>
        </w:rPr>
        <w:t>a</w:t>
      </w:r>
      <w:r w:rsidRPr="1CF251F3">
        <w:rPr>
          <w:rStyle w:val="normaltextrun"/>
          <w:rFonts w:ascii="Verdana" w:hAnsi="Verdana" w:cs="Calibri"/>
          <w:b/>
          <w:bCs/>
        </w:rPr>
        <w:t xml:space="preserve"> salesperson, </w:t>
      </w:r>
      <w:r w:rsidR="57E683C5" w:rsidRPr="1CF251F3">
        <w:rPr>
          <w:rStyle w:val="normaltextrun"/>
          <w:rFonts w:ascii="Verdana" w:hAnsi="Verdana" w:cs="Calibri"/>
          <w:b/>
          <w:bCs/>
        </w:rPr>
        <w:t xml:space="preserve">Eric, </w:t>
      </w:r>
      <w:r w:rsidRPr="1CF251F3">
        <w:rPr>
          <w:rStyle w:val="normaltextrun"/>
          <w:rFonts w:ascii="Verdana" w:hAnsi="Verdana" w:cs="Calibri"/>
          <w:b/>
          <w:bCs/>
        </w:rPr>
        <w:t xml:space="preserve">single, needs </w:t>
      </w:r>
      <w:r w:rsidR="5F16C2FB" w:rsidRPr="1CF251F3">
        <w:rPr>
          <w:rStyle w:val="normaltextrun"/>
          <w:rFonts w:ascii="Verdana" w:hAnsi="Verdana" w:cs="Calibri"/>
          <w:b/>
          <w:bCs/>
        </w:rPr>
        <w:t xml:space="preserve">an </w:t>
      </w:r>
      <w:r w:rsidRPr="1CF251F3">
        <w:rPr>
          <w:rStyle w:val="normaltextrun"/>
          <w:rFonts w:ascii="Verdana" w:hAnsi="Verdana" w:cs="Calibri"/>
          <w:b/>
          <w:bCs/>
        </w:rPr>
        <w:t xml:space="preserve">easy and quick way to book </w:t>
      </w:r>
      <w:r w:rsidR="474A42B8" w:rsidRPr="1CF251F3">
        <w:rPr>
          <w:rStyle w:val="normaltextrun"/>
          <w:rFonts w:ascii="Verdana" w:hAnsi="Verdana" w:cs="Calibri"/>
          <w:b/>
          <w:bCs/>
        </w:rPr>
        <w:t>travel</w:t>
      </w:r>
      <w:r w:rsidRPr="1CF251F3">
        <w:rPr>
          <w:rStyle w:val="normaltextrun"/>
          <w:rFonts w:ascii="Verdana" w:hAnsi="Verdana" w:cs="Calibri"/>
          <w:b/>
          <w:bCs/>
        </w:rPr>
        <w:t xml:space="preserve"> tickets because time is money.</w:t>
      </w:r>
    </w:p>
    <w:p w14:paraId="42021827" w14:textId="77777777" w:rsidR="007038CB" w:rsidRPr="00170890" w:rsidRDefault="007038CB" w:rsidP="007038CB">
      <w:pPr>
        <w:pStyle w:val="ListParagraph"/>
        <w:rPr>
          <w:rStyle w:val="normaltextrun"/>
          <w:rFonts w:ascii="Verdana" w:hAnsi="Verdana"/>
          <w:b/>
          <w:lang w:val="en-CA"/>
        </w:rPr>
      </w:pPr>
    </w:p>
    <w:p w14:paraId="12669D3E" w14:textId="7B8D03D5" w:rsidR="008D693E" w:rsidRPr="007038CB" w:rsidRDefault="008D693E" w:rsidP="007038CB">
      <w:pPr>
        <w:pStyle w:val="ListParagraph"/>
        <w:numPr>
          <w:ilvl w:val="0"/>
          <w:numId w:val="37"/>
        </w:numPr>
        <w:rPr>
          <w:rStyle w:val="normaltextrun"/>
          <w:rFonts w:ascii="Verdana" w:hAnsi="Verdana"/>
          <w:lang w:val="en-CA"/>
        </w:rPr>
      </w:pPr>
      <w:r>
        <w:rPr>
          <w:rStyle w:val="normaltextrun"/>
          <w:rFonts w:ascii="Verdana" w:hAnsi="Verdana" w:cs="Calibri"/>
        </w:rPr>
        <w:t>When we conducted our survey</w:t>
      </w:r>
      <w:r w:rsidR="00EE6BCF">
        <w:rPr>
          <w:rStyle w:val="normaltextrun"/>
          <w:rFonts w:ascii="Verdana" w:hAnsi="Verdana" w:cs="Calibri"/>
        </w:rPr>
        <w:t>,</w:t>
      </w:r>
      <w:r>
        <w:rPr>
          <w:rStyle w:val="normaltextrun"/>
          <w:rFonts w:ascii="Verdana" w:hAnsi="Verdana" w:cs="Calibri"/>
        </w:rPr>
        <w:t xml:space="preserve"> we found that </w:t>
      </w:r>
      <w:r w:rsidR="4C6731F1" w:rsidRPr="5D597E53">
        <w:rPr>
          <w:rStyle w:val="normaltextrun"/>
          <w:rFonts w:ascii="Verdana" w:hAnsi="Verdana" w:cs="Calibri"/>
        </w:rPr>
        <w:t>the</w:t>
      </w:r>
      <w:r w:rsidRPr="5D597E53">
        <w:rPr>
          <w:rStyle w:val="normaltextrun"/>
          <w:rFonts w:ascii="Verdana" w:hAnsi="Verdana" w:cs="Calibri"/>
        </w:rPr>
        <w:t xml:space="preserve"> </w:t>
      </w:r>
      <w:r>
        <w:rPr>
          <w:rStyle w:val="normaltextrun"/>
          <w:rFonts w:ascii="Verdana" w:hAnsi="Verdana" w:cs="Calibri"/>
        </w:rPr>
        <w:t xml:space="preserve">majority of the people who completed the survey stated that pricing was </w:t>
      </w:r>
      <w:r w:rsidR="00CB7F01">
        <w:rPr>
          <w:rStyle w:val="normaltextrun"/>
          <w:rFonts w:ascii="Verdana" w:hAnsi="Verdana" w:cs="Calibri"/>
        </w:rPr>
        <w:t>the main concern.</w:t>
      </w:r>
    </w:p>
    <w:p w14:paraId="2C2996D6" w14:textId="77777777" w:rsidR="007038CB" w:rsidRPr="00170890" w:rsidRDefault="007038CB" w:rsidP="007038CB">
      <w:pPr>
        <w:pStyle w:val="ListParagraph"/>
        <w:ind w:left="1080"/>
        <w:rPr>
          <w:rStyle w:val="normaltextrun"/>
          <w:rFonts w:ascii="Verdana" w:hAnsi="Verdana"/>
          <w:lang w:val="en-CA"/>
        </w:rPr>
      </w:pPr>
    </w:p>
    <w:p w14:paraId="7CB5B412" w14:textId="3C2DFAD8" w:rsidR="00535163" w:rsidRPr="007038CB" w:rsidRDefault="00077450" w:rsidP="0056651E">
      <w:pPr>
        <w:pStyle w:val="ListParagraph"/>
        <w:numPr>
          <w:ilvl w:val="0"/>
          <w:numId w:val="15"/>
        </w:numPr>
        <w:rPr>
          <w:rStyle w:val="normaltextrun"/>
          <w:rFonts w:ascii="Verdana" w:hAnsi="Verdana"/>
          <w:b/>
          <w:lang w:val="en-CA"/>
        </w:rPr>
      </w:pPr>
      <w:r w:rsidRPr="5D597E53">
        <w:rPr>
          <w:rStyle w:val="normaltextrun"/>
          <w:rFonts w:ascii="Verdana" w:hAnsi="Verdana" w:cs="Calibri"/>
          <w:b/>
        </w:rPr>
        <w:t>To safely schedule client meetings, Eric needs to see clear information about COVID restrictions, since he travels frequently for work.</w:t>
      </w:r>
    </w:p>
    <w:p w14:paraId="51B349E3" w14:textId="77777777" w:rsidR="007038CB" w:rsidRPr="00170890" w:rsidRDefault="007038CB" w:rsidP="007038CB">
      <w:pPr>
        <w:pStyle w:val="ListParagraph"/>
        <w:rPr>
          <w:rStyle w:val="normaltextrun"/>
          <w:rFonts w:ascii="Verdana" w:hAnsi="Verdana"/>
          <w:b/>
          <w:lang w:val="en-CA"/>
        </w:rPr>
      </w:pPr>
    </w:p>
    <w:p w14:paraId="4E9C00CD" w14:textId="7536EDCB" w:rsidR="00F92DC2" w:rsidRPr="00170890" w:rsidRDefault="25794A91" w:rsidP="007038CB">
      <w:pPr>
        <w:pStyle w:val="ListParagraph"/>
        <w:numPr>
          <w:ilvl w:val="0"/>
          <w:numId w:val="37"/>
        </w:numPr>
        <w:rPr>
          <w:rStyle w:val="normaltextrun"/>
          <w:rFonts w:ascii="Verdana" w:hAnsi="Verdana"/>
          <w:lang w:val="en-CA"/>
        </w:rPr>
      </w:pPr>
      <w:r w:rsidRPr="74AABB2C">
        <w:rPr>
          <w:rStyle w:val="normaltextrun"/>
          <w:rFonts w:ascii="Verdana" w:hAnsi="Verdana" w:cs="Calibri"/>
        </w:rPr>
        <w:lastRenderedPageBreak/>
        <w:t>Safety concerns are top prior</w:t>
      </w:r>
      <w:r w:rsidR="143B5488" w:rsidRPr="74AABB2C">
        <w:rPr>
          <w:rStyle w:val="normaltextrun"/>
          <w:rFonts w:ascii="Verdana" w:hAnsi="Verdana" w:cs="Calibri"/>
        </w:rPr>
        <w:t xml:space="preserve">ity for people traveling in a post pandemic world. </w:t>
      </w:r>
    </w:p>
    <w:p w14:paraId="66C3BE6A" w14:textId="45F97E6F" w:rsidR="00077450" w:rsidRPr="007038CB" w:rsidRDefault="00077450" w:rsidP="74AABB2C">
      <w:pPr>
        <w:pStyle w:val="ListParagraph"/>
        <w:numPr>
          <w:ilvl w:val="0"/>
          <w:numId w:val="15"/>
        </w:numPr>
        <w:rPr>
          <w:rStyle w:val="normaltextrun"/>
          <w:rFonts w:ascii="Verdana" w:hAnsi="Verdana"/>
          <w:b/>
        </w:rPr>
      </w:pPr>
      <w:r w:rsidRPr="697C0944">
        <w:rPr>
          <w:rStyle w:val="normaltextrun"/>
          <w:rFonts w:ascii="Verdana" w:hAnsi="Verdana" w:cs="Calibri"/>
          <w:b/>
        </w:rPr>
        <w:t xml:space="preserve">With his fast-paced lifestyle, </w:t>
      </w:r>
      <w:r w:rsidR="6AB3D992" w:rsidRPr="697C0944">
        <w:rPr>
          <w:rStyle w:val="normaltextrun"/>
          <w:rFonts w:ascii="Verdana" w:hAnsi="Verdana" w:cs="Calibri"/>
          <w:b/>
          <w:bCs/>
        </w:rPr>
        <w:t>Eric</w:t>
      </w:r>
      <w:r w:rsidRPr="697C0944">
        <w:rPr>
          <w:rStyle w:val="normaltextrun"/>
          <w:rFonts w:ascii="Verdana" w:hAnsi="Verdana" w:cs="Calibri"/>
          <w:b/>
          <w:bCs/>
        </w:rPr>
        <w:t xml:space="preserve"> </w:t>
      </w:r>
      <w:r w:rsidRPr="697C0944">
        <w:rPr>
          <w:rStyle w:val="normaltextrun"/>
          <w:rFonts w:ascii="Verdana" w:hAnsi="Verdana" w:cs="Calibri"/>
          <w:b/>
        </w:rPr>
        <w:t>needs to be able to quickly find answers about upcoming trips/travels, so that he can spend more time doing his job.</w:t>
      </w:r>
    </w:p>
    <w:p w14:paraId="6D7F6DAE" w14:textId="77777777" w:rsidR="007038CB" w:rsidRDefault="007038CB" w:rsidP="007038CB">
      <w:pPr>
        <w:pStyle w:val="ListParagraph"/>
        <w:spacing w:after="0"/>
        <w:rPr>
          <w:rStyle w:val="normaltextrun"/>
          <w:rFonts w:ascii="Verdana" w:hAnsi="Verdana"/>
          <w:b/>
        </w:rPr>
      </w:pPr>
    </w:p>
    <w:p w14:paraId="60DF7987" w14:textId="25329480" w:rsidR="5C143685" w:rsidRPr="007038CB" w:rsidRDefault="5C143685" w:rsidP="007038CB">
      <w:pPr>
        <w:pStyle w:val="ListParagraph"/>
        <w:numPr>
          <w:ilvl w:val="0"/>
          <w:numId w:val="37"/>
        </w:numPr>
        <w:spacing w:before="0"/>
        <w:rPr>
          <w:rStyle w:val="normaltextrun"/>
          <w:rFonts w:ascii="Verdana" w:hAnsi="Verdana" w:cs="Calibri"/>
        </w:rPr>
      </w:pPr>
      <w:r w:rsidRPr="007038CB">
        <w:rPr>
          <w:rStyle w:val="normaltextrun"/>
          <w:rFonts w:ascii="Verdana" w:hAnsi="Verdana" w:cs="Calibri"/>
        </w:rPr>
        <w:t xml:space="preserve">When we </w:t>
      </w:r>
      <w:r w:rsidR="63BFBE48" w:rsidRPr="007038CB">
        <w:rPr>
          <w:rStyle w:val="normaltextrun"/>
          <w:rFonts w:ascii="Verdana" w:hAnsi="Verdana" w:cs="Calibri"/>
        </w:rPr>
        <w:t>conducted</w:t>
      </w:r>
      <w:r w:rsidRPr="007038CB">
        <w:rPr>
          <w:rStyle w:val="normaltextrun"/>
          <w:rFonts w:ascii="Verdana" w:hAnsi="Verdana" w:cs="Calibri"/>
        </w:rPr>
        <w:t xml:space="preserve"> our verbal/video </w:t>
      </w:r>
      <w:r w:rsidR="715D2929" w:rsidRPr="007038CB">
        <w:rPr>
          <w:rStyle w:val="normaltextrun"/>
          <w:rFonts w:ascii="Verdana" w:hAnsi="Verdana" w:cs="Calibri"/>
        </w:rPr>
        <w:t>interviews</w:t>
      </w:r>
      <w:r w:rsidRPr="007038CB">
        <w:rPr>
          <w:rStyle w:val="normaltextrun"/>
          <w:rFonts w:ascii="Verdana" w:hAnsi="Verdana" w:cs="Calibri"/>
        </w:rPr>
        <w:t xml:space="preserve"> the </w:t>
      </w:r>
      <w:r w:rsidR="63112515" w:rsidRPr="007038CB">
        <w:rPr>
          <w:rStyle w:val="normaltextrun"/>
          <w:rFonts w:ascii="Verdana" w:hAnsi="Verdana" w:cs="Calibri"/>
        </w:rPr>
        <w:t>interviewees</w:t>
      </w:r>
      <w:r w:rsidR="007038CB">
        <w:rPr>
          <w:rStyle w:val="normaltextrun"/>
          <w:rFonts w:ascii="Verdana" w:hAnsi="Verdana" w:cs="Calibri"/>
        </w:rPr>
        <w:t xml:space="preserve"> </w:t>
      </w:r>
      <w:r w:rsidRPr="007038CB">
        <w:rPr>
          <w:rStyle w:val="normaltextrun"/>
          <w:rFonts w:ascii="Verdana" w:hAnsi="Verdana" w:cs="Calibri"/>
        </w:rPr>
        <w:t xml:space="preserve">expressed that </w:t>
      </w:r>
      <w:r w:rsidR="1DDA9CF6" w:rsidRPr="007038CB">
        <w:rPr>
          <w:rStyle w:val="normaltextrun"/>
          <w:rFonts w:ascii="Verdana" w:hAnsi="Verdana" w:cs="Calibri"/>
        </w:rPr>
        <w:t xml:space="preserve">conducting travel research was very time consuming. </w:t>
      </w:r>
    </w:p>
    <w:p w14:paraId="4FA3BA64" w14:textId="7FD44576" w:rsidR="74AABB2C" w:rsidRDefault="74AABB2C" w:rsidP="74AABB2C">
      <w:pPr>
        <w:rPr>
          <w:rStyle w:val="normaltextrun"/>
          <w:rFonts w:ascii="Verdana" w:hAnsi="Verdana" w:cs="Calibri"/>
        </w:rPr>
      </w:pPr>
    </w:p>
    <w:p w14:paraId="73D6CACD" w14:textId="5D0A99D8" w:rsidR="009B148A" w:rsidRPr="00D26A30" w:rsidRDefault="00775303" w:rsidP="009B148A">
      <w:pPr>
        <w:rPr>
          <w:rFonts w:ascii="Verdana" w:hAnsi="Verdana"/>
          <w:b/>
          <w:bCs/>
          <w:lang w:val="en-CA"/>
        </w:rPr>
      </w:pPr>
      <w:r w:rsidRPr="00D26A30">
        <w:rPr>
          <w:rFonts w:ascii="Verdana" w:hAnsi="Verdana"/>
          <w:b/>
          <w:bCs/>
          <w:lang w:val="en-CA"/>
        </w:rPr>
        <w:t>Alice:</w:t>
      </w:r>
    </w:p>
    <w:p w14:paraId="378A87F8" w14:textId="4B53ADCE" w:rsidR="00775303" w:rsidRPr="007038CB" w:rsidRDefault="00C63B6C" w:rsidP="0056651E">
      <w:pPr>
        <w:pStyle w:val="ListParagraph"/>
        <w:numPr>
          <w:ilvl w:val="0"/>
          <w:numId w:val="16"/>
        </w:numPr>
        <w:rPr>
          <w:rStyle w:val="normaltextrun"/>
          <w:rFonts w:ascii="Verdana" w:hAnsi="Verdana"/>
          <w:b/>
          <w:lang w:val="en-CA"/>
        </w:rPr>
      </w:pPr>
      <w:r w:rsidRPr="0B79F4B1">
        <w:rPr>
          <w:rStyle w:val="normaltextrun"/>
          <w:rFonts w:ascii="Verdana" w:hAnsi="Verdana" w:cs="Calibri"/>
          <w:b/>
        </w:rPr>
        <w:t>Being a multitasking content creating mother of 3, needs quick access to COVID-19 restriction information, to make the best decision for her family when they travel.</w:t>
      </w:r>
      <w:r w:rsidR="00A74512" w:rsidRPr="0B79F4B1">
        <w:rPr>
          <w:rStyle w:val="normaltextrun"/>
          <w:rFonts w:ascii="Verdana" w:hAnsi="Verdana" w:cs="Calibri"/>
          <w:b/>
        </w:rPr>
        <w:t xml:space="preserve"> </w:t>
      </w:r>
    </w:p>
    <w:p w14:paraId="6B20BFD2" w14:textId="77777777" w:rsidR="007038CB" w:rsidRPr="00266265" w:rsidRDefault="007038CB" w:rsidP="007038CB">
      <w:pPr>
        <w:pStyle w:val="ListParagraph"/>
        <w:rPr>
          <w:rStyle w:val="normaltextrun"/>
          <w:rFonts w:ascii="Verdana" w:hAnsi="Verdana"/>
          <w:b/>
          <w:lang w:val="en-CA"/>
        </w:rPr>
      </w:pPr>
    </w:p>
    <w:p w14:paraId="1A681A3D" w14:textId="08769370" w:rsidR="00266265" w:rsidRPr="007038CB" w:rsidRDefault="00266265" w:rsidP="00C530C9">
      <w:pPr>
        <w:pStyle w:val="ListParagraph"/>
        <w:numPr>
          <w:ilvl w:val="0"/>
          <w:numId w:val="29"/>
        </w:numPr>
        <w:rPr>
          <w:rStyle w:val="normaltextrun"/>
          <w:rFonts w:ascii="Verdana" w:hAnsi="Verdana"/>
          <w:lang w:val="en-CA"/>
        </w:rPr>
      </w:pPr>
      <w:r>
        <w:rPr>
          <w:rStyle w:val="normaltextrun"/>
          <w:rFonts w:ascii="Verdana" w:hAnsi="Verdana" w:cs="Calibri"/>
        </w:rPr>
        <w:t xml:space="preserve">According to results of our survey, </w:t>
      </w:r>
      <w:r w:rsidR="00CE1015">
        <w:rPr>
          <w:rStyle w:val="normaltextrun"/>
          <w:rFonts w:ascii="Verdana" w:hAnsi="Verdana" w:cs="Calibri"/>
        </w:rPr>
        <w:t>some responders are</w:t>
      </w:r>
      <w:r w:rsidR="00271B98">
        <w:rPr>
          <w:rStyle w:val="normaltextrun"/>
          <w:rFonts w:ascii="Verdana" w:hAnsi="Verdana" w:cs="Calibri"/>
        </w:rPr>
        <w:t xml:space="preserve"> worried about COVID-related restrictions and </w:t>
      </w:r>
      <w:r w:rsidR="0FF3A40D" w:rsidRPr="0B79F4B1">
        <w:rPr>
          <w:rStyle w:val="normaltextrun"/>
          <w:rFonts w:ascii="Verdana" w:hAnsi="Verdana" w:cs="Calibri"/>
        </w:rPr>
        <w:t xml:space="preserve">the </w:t>
      </w:r>
      <w:r w:rsidR="00271B98">
        <w:rPr>
          <w:rStyle w:val="normaltextrun"/>
          <w:rFonts w:ascii="Verdana" w:hAnsi="Verdana" w:cs="Calibri"/>
        </w:rPr>
        <w:t>lack of information on safety measures</w:t>
      </w:r>
      <w:r w:rsidR="00891FBE">
        <w:rPr>
          <w:rStyle w:val="normaltextrun"/>
          <w:rFonts w:ascii="Verdana" w:hAnsi="Verdana" w:cs="Calibri"/>
        </w:rPr>
        <w:t>.</w:t>
      </w:r>
      <w:r w:rsidR="003B6232">
        <w:rPr>
          <w:rStyle w:val="normaltextrun"/>
          <w:rFonts w:ascii="Verdana" w:hAnsi="Verdana" w:cs="Calibri"/>
        </w:rPr>
        <w:t xml:space="preserve"> On top of that</w:t>
      </w:r>
      <w:r w:rsidR="75CD866F" w:rsidRPr="0B79F4B1">
        <w:rPr>
          <w:rStyle w:val="normaltextrun"/>
          <w:rFonts w:ascii="Verdana" w:hAnsi="Verdana" w:cs="Calibri"/>
        </w:rPr>
        <w:t>,</w:t>
      </w:r>
      <w:r w:rsidR="003B6232">
        <w:rPr>
          <w:rStyle w:val="normaltextrun"/>
          <w:rFonts w:ascii="Verdana" w:hAnsi="Verdana" w:cs="Calibri"/>
        </w:rPr>
        <w:t xml:space="preserve"> a lot of them </w:t>
      </w:r>
      <w:r w:rsidR="00BE7ACB">
        <w:rPr>
          <w:rStyle w:val="normaltextrun"/>
          <w:rFonts w:ascii="Verdana" w:hAnsi="Verdana" w:cs="Calibri"/>
        </w:rPr>
        <w:t>indicated that it is very hard to find an answer for a specific question</w:t>
      </w:r>
      <w:r w:rsidR="00132472">
        <w:rPr>
          <w:rStyle w:val="normaltextrun"/>
          <w:rFonts w:ascii="Verdana" w:hAnsi="Verdana" w:cs="Calibri"/>
        </w:rPr>
        <w:t>.</w:t>
      </w:r>
    </w:p>
    <w:p w14:paraId="5EFE4073" w14:textId="77777777" w:rsidR="007038CB" w:rsidRPr="00170890" w:rsidRDefault="007038CB" w:rsidP="007038CB">
      <w:pPr>
        <w:pStyle w:val="ListParagraph"/>
        <w:ind w:left="1080"/>
        <w:rPr>
          <w:rStyle w:val="normaltextrun"/>
          <w:rFonts w:ascii="Verdana" w:hAnsi="Verdana"/>
          <w:lang w:val="en-CA"/>
        </w:rPr>
      </w:pPr>
    </w:p>
    <w:p w14:paraId="03B84420" w14:textId="7ED08B23" w:rsidR="00AF0A11" w:rsidRPr="007038CB" w:rsidRDefault="00CB6BCC" w:rsidP="0056651E">
      <w:pPr>
        <w:pStyle w:val="ListParagraph"/>
        <w:numPr>
          <w:ilvl w:val="0"/>
          <w:numId w:val="16"/>
        </w:numPr>
        <w:rPr>
          <w:rStyle w:val="normaltextrun"/>
          <w:rFonts w:ascii="Verdana" w:hAnsi="Verdana"/>
          <w:b/>
          <w:lang w:val="en-CA"/>
        </w:rPr>
      </w:pPr>
      <w:r w:rsidRPr="0B79F4B1">
        <w:rPr>
          <w:rStyle w:val="normaltextrun"/>
          <w:rFonts w:ascii="Verdana" w:hAnsi="Verdana" w:cs="Calibri"/>
          <w:b/>
        </w:rPr>
        <w:t xml:space="preserve">For </w:t>
      </w:r>
      <w:r w:rsidR="00AF0A11" w:rsidRPr="0B79F4B1">
        <w:rPr>
          <w:rStyle w:val="normaltextrun"/>
          <w:rFonts w:ascii="Verdana" w:hAnsi="Verdana" w:cs="Calibri"/>
          <w:b/>
        </w:rPr>
        <w:t>Alice to plan the greatest trip she needs more flexibility on packaged deals so she can pick the most fulfilling experience for her family vacation.</w:t>
      </w:r>
    </w:p>
    <w:p w14:paraId="79A86231" w14:textId="77777777" w:rsidR="007038CB" w:rsidRPr="00170890" w:rsidRDefault="007038CB" w:rsidP="007038CB">
      <w:pPr>
        <w:pStyle w:val="ListParagraph"/>
        <w:rPr>
          <w:rStyle w:val="normaltextrun"/>
          <w:rFonts w:ascii="Verdana" w:hAnsi="Verdana"/>
          <w:b/>
          <w:lang w:val="en-CA"/>
        </w:rPr>
      </w:pPr>
    </w:p>
    <w:p w14:paraId="2A9D3B8F" w14:textId="037140AC" w:rsidR="001C3045" w:rsidRPr="007038CB" w:rsidRDefault="009F6ED5" w:rsidP="00C530C9">
      <w:pPr>
        <w:pStyle w:val="ListParagraph"/>
        <w:numPr>
          <w:ilvl w:val="0"/>
          <w:numId w:val="29"/>
        </w:numPr>
        <w:rPr>
          <w:rStyle w:val="normaltextrun"/>
          <w:rFonts w:ascii="Verdana" w:hAnsi="Verdana"/>
          <w:lang w:val="en-CA"/>
        </w:rPr>
      </w:pPr>
      <w:r w:rsidRPr="5C103AFE">
        <w:rPr>
          <w:rStyle w:val="normaltextrun"/>
          <w:rFonts w:ascii="Verdana" w:hAnsi="Verdana" w:cs="Calibri"/>
        </w:rPr>
        <w:t xml:space="preserve">Flexible options and customized packaged deals </w:t>
      </w:r>
      <w:r w:rsidR="00F57470" w:rsidRPr="5C103AFE">
        <w:rPr>
          <w:rStyle w:val="normaltextrun"/>
          <w:rFonts w:ascii="Verdana" w:hAnsi="Verdana" w:cs="Calibri"/>
        </w:rPr>
        <w:t>are</w:t>
      </w:r>
      <w:r w:rsidRPr="5C103AFE">
        <w:rPr>
          <w:rStyle w:val="normaltextrun"/>
          <w:rFonts w:ascii="Verdana" w:hAnsi="Verdana" w:cs="Calibri"/>
        </w:rPr>
        <w:t xml:space="preserve"> not </w:t>
      </w:r>
      <w:r w:rsidR="00AD77C8" w:rsidRPr="5C103AFE">
        <w:rPr>
          <w:rStyle w:val="normaltextrun"/>
          <w:rFonts w:ascii="Verdana" w:hAnsi="Verdana" w:cs="Calibri"/>
        </w:rPr>
        <w:t>the first choice of our responders, but</w:t>
      </w:r>
      <w:r w:rsidR="00436D13" w:rsidRPr="5C103AFE">
        <w:rPr>
          <w:rStyle w:val="normaltextrun"/>
          <w:rFonts w:ascii="Verdana" w:hAnsi="Verdana" w:cs="Calibri"/>
        </w:rPr>
        <w:t>,</w:t>
      </w:r>
      <w:r w:rsidR="00AD77C8" w:rsidRPr="5C103AFE">
        <w:rPr>
          <w:rStyle w:val="normaltextrun"/>
          <w:rFonts w:ascii="Verdana" w:hAnsi="Verdana" w:cs="Calibri"/>
        </w:rPr>
        <w:t xml:space="preserve"> </w:t>
      </w:r>
      <w:r w:rsidR="00BE3A29" w:rsidRPr="5C103AFE">
        <w:rPr>
          <w:rStyle w:val="normaltextrun"/>
          <w:rFonts w:ascii="Verdana" w:hAnsi="Verdana" w:cs="Calibri"/>
        </w:rPr>
        <w:t xml:space="preserve">according to </w:t>
      </w:r>
      <w:r w:rsidR="00EF08D3" w:rsidRPr="5C103AFE">
        <w:rPr>
          <w:rStyle w:val="normaltextrun"/>
          <w:rFonts w:ascii="Verdana" w:hAnsi="Verdana" w:cs="Calibri"/>
        </w:rPr>
        <w:t>question</w:t>
      </w:r>
      <w:r w:rsidR="00436D13" w:rsidRPr="5C103AFE">
        <w:rPr>
          <w:rStyle w:val="normaltextrun"/>
          <w:rFonts w:ascii="Verdana" w:hAnsi="Verdana" w:cs="Calibri"/>
        </w:rPr>
        <w:t xml:space="preserve"> 8, </w:t>
      </w:r>
      <w:r w:rsidR="35889558" w:rsidRPr="596B89A9">
        <w:rPr>
          <w:rStyle w:val="normaltextrun"/>
          <w:rFonts w:ascii="Verdana" w:hAnsi="Verdana" w:cs="Calibri"/>
        </w:rPr>
        <w:t xml:space="preserve">a </w:t>
      </w:r>
      <w:r w:rsidR="00436D13" w:rsidRPr="74FDD35B">
        <w:rPr>
          <w:rStyle w:val="normaltextrun"/>
          <w:rFonts w:ascii="Verdana" w:hAnsi="Verdana" w:cs="Calibri"/>
        </w:rPr>
        <w:t>who</w:t>
      </w:r>
      <w:r w:rsidR="088879CE" w:rsidRPr="74FDD35B">
        <w:rPr>
          <w:rStyle w:val="normaltextrun"/>
          <w:rFonts w:ascii="Verdana" w:hAnsi="Verdana" w:cs="Calibri"/>
        </w:rPr>
        <w:t>p</w:t>
      </w:r>
      <w:r w:rsidR="00436D13" w:rsidRPr="74FDD35B">
        <w:rPr>
          <w:rStyle w:val="normaltextrun"/>
          <w:rFonts w:ascii="Verdana" w:hAnsi="Verdana" w:cs="Calibri"/>
        </w:rPr>
        <w:t>ping</w:t>
      </w:r>
      <w:r w:rsidR="00436D13" w:rsidRPr="5C103AFE">
        <w:rPr>
          <w:rStyle w:val="normaltextrun"/>
          <w:rFonts w:ascii="Verdana" w:hAnsi="Verdana" w:cs="Calibri"/>
        </w:rPr>
        <w:t xml:space="preserve"> 45% of responders </w:t>
      </w:r>
      <w:r w:rsidR="00436D13" w:rsidRPr="74FDD35B">
        <w:rPr>
          <w:rStyle w:val="normaltextrun"/>
          <w:rFonts w:ascii="Verdana" w:hAnsi="Verdana" w:cs="Calibri"/>
        </w:rPr>
        <w:t>say</w:t>
      </w:r>
      <w:r w:rsidR="00436D13" w:rsidRPr="5C103AFE">
        <w:rPr>
          <w:rStyle w:val="normaltextrun"/>
          <w:rFonts w:ascii="Verdana" w:hAnsi="Verdana" w:cs="Calibri"/>
        </w:rPr>
        <w:t xml:space="preserve"> that they </w:t>
      </w:r>
      <w:r w:rsidR="00771EA2" w:rsidRPr="5C103AFE">
        <w:rPr>
          <w:rStyle w:val="normaltextrun"/>
          <w:rFonts w:ascii="Verdana" w:hAnsi="Verdana" w:cs="Calibri"/>
        </w:rPr>
        <w:t>book</w:t>
      </w:r>
      <w:r w:rsidR="00F57470" w:rsidRPr="5C103AFE">
        <w:rPr>
          <w:rStyle w:val="normaltextrun"/>
          <w:rFonts w:ascii="Verdana" w:hAnsi="Verdana" w:cs="Calibri"/>
        </w:rPr>
        <w:t xml:space="preserve"> </w:t>
      </w:r>
      <w:r w:rsidR="00F57470" w:rsidRPr="74FDD35B">
        <w:rPr>
          <w:rStyle w:val="normaltextrun"/>
          <w:rFonts w:ascii="Verdana" w:hAnsi="Verdana" w:cs="Calibri"/>
        </w:rPr>
        <w:t>the</w:t>
      </w:r>
      <w:r w:rsidR="4DD29AB6" w:rsidRPr="74FDD35B">
        <w:rPr>
          <w:rStyle w:val="normaltextrun"/>
          <w:rFonts w:ascii="Verdana" w:hAnsi="Verdana" w:cs="Calibri"/>
        </w:rPr>
        <w:t>ir</w:t>
      </w:r>
      <w:r w:rsidR="00F57470" w:rsidRPr="5C103AFE">
        <w:rPr>
          <w:rStyle w:val="normaltextrun"/>
          <w:rFonts w:ascii="Verdana" w:hAnsi="Verdana" w:cs="Calibri"/>
        </w:rPr>
        <w:t xml:space="preserve"> vacation</w:t>
      </w:r>
      <w:r w:rsidR="00771EA2" w:rsidRPr="5C103AFE">
        <w:rPr>
          <w:rStyle w:val="normaltextrun"/>
          <w:rFonts w:ascii="Verdana" w:hAnsi="Verdana" w:cs="Calibri"/>
        </w:rPr>
        <w:t xml:space="preserve"> mostly </w:t>
      </w:r>
      <w:r w:rsidR="00F57470" w:rsidRPr="74FDD35B">
        <w:rPr>
          <w:rStyle w:val="normaltextrun"/>
          <w:rFonts w:ascii="Verdana" w:hAnsi="Verdana" w:cs="Calibri"/>
        </w:rPr>
        <w:t>separate</w:t>
      </w:r>
      <w:r w:rsidR="00F57470" w:rsidRPr="5C103AFE">
        <w:rPr>
          <w:rStyle w:val="normaltextrun"/>
          <w:rFonts w:ascii="Verdana" w:hAnsi="Verdana" w:cs="Calibri"/>
        </w:rPr>
        <w:t>, but sometimes as a package</w:t>
      </w:r>
      <w:r w:rsidR="0082077B" w:rsidRPr="5C103AFE">
        <w:rPr>
          <w:rStyle w:val="normaltextrun"/>
          <w:rFonts w:ascii="Verdana" w:hAnsi="Verdana" w:cs="Calibri"/>
        </w:rPr>
        <w:t>, and 12% who book mostly packaged deals</w:t>
      </w:r>
      <w:r w:rsidR="00E765A5" w:rsidRPr="5C103AFE">
        <w:rPr>
          <w:rStyle w:val="normaltextrun"/>
          <w:rFonts w:ascii="Verdana" w:hAnsi="Verdana" w:cs="Calibri"/>
        </w:rPr>
        <w:t>, we can say that flexibility an</w:t>
      </w:r>
      <w:r w:rsidR="00571BFE" w:rsidRPr="5C103AFE">
        <w:rPr>
          <w:rStyle w:val="normaltextrun"/>
          <w:rFonts w:ascii="Verdana" w:hAnsi="Verdana" w:cs="Calibri"/>
        </w:rPr>
        <w:t>d</w:t>
      </w:r>
      <w:r w:rsidR="00E765A5" w:rsidRPr="5C103AFE">
        <w:rPr>
          <w:rStyle w:val="normaltextrun"/>
          <w:rFonts w:ascii="Verdana" w:hAnsi="Verdana" w:cs="Calibri"/>
        </w:rPr>
        <w:t xml:space="preserve"> customization </w:t>
      </w:r>
      <w:r w:rsidR="00571BFE" w:rsidRPr="5C103AFE">
        <w:rPr>
          <w:rStyle w:val="normaltextrun"/>
          <w:rFonts w:ascii="Verdana" w:hAnsi="Verdana" w:cs="Calibri"/>
        </w:rPr>
        <w:t xml:space="preserve">are worth </w:t>
      </w:r>
      <w:r w:rsidR="37637C17" w:rsidRPr="4A296A4D">
        <w:rPr>
          <w:rStyle w:val="normaltextrun"/>
          <w:rFonts w:ascii="Verdana" w:hAnsi="Verdana" w:cs="Calibri"/>
        </w:rPr>
        <w:t>investigat</w:t>
      </w:r>
      <w:r w:rsidR="4A5A63A9" w:rsidRPr="4A296A4D">
        <w:rPr>
          <w:rStyle w:val="normaltextrun"/>
          <w:rFonts w:ascii="Verdana" w:hAnsi="Verdana" w:cs="Calibri"/>
        </w:rPr>
        <w:t>ing</w:t>
      </w:r>
      <w:r w:rsidR="00F57470" w:rsidRPr="5C103AFE">
        <w:rPr>
          <w:rStyle w:val="normaltextrun"/>
          <w:rFonts w:ascii="Verdana" w:hAnsi="Verdana" w:cs="Calibri"/>
        </w:rPr>
        <w:t xml:space="preserve">. </w:t>
      </w:r>
    </w:p>
    <w:p w14:paraId="6B0FB686" w14:textId="77777777" w:rsidR="007038CB" w:rsidRPr="00170890" w:rsidRDefault="007038CB" w:rsidP="007038CB">
      <w:pPr>
        <w:pStyle w:val="ListParagraph"/>
        <w:ind w:left="1080"/>
        <w:rPr>
          <w:rStyle w:val="normaltextrun"/>
          <w:rFonts w:ascii="Verdana" w:hAnsi="Verdana"/>
          <w:lang w:val="en-CA"/>
        </w:rPr>
      </w:pPr>
    </w:p>
    <w:p w14:paraId="4C3BEB3F" w14:textId="0811E325" w:rsidR="00D044D5" w:rsidRPr="007038CB" w:rsidRDefault="00D044D5" w:rsidP="0056651E">
      <w:pPr>
        <w:pStyle w:val="ListParagraph"/>
        <w:numPr>
          <w:ilvl w:val="0"/>
          <w:numId w:val="16"/>
        </w:numPr>
        <w:rPr>
          <w:rStyle w:val="normaltextrun"/>
          <w:rFonts w:ascii="Verdana" w:hAnsi="Verdana"/>
          <w:b/>
          <w:lang w:val="en-CA"/>
        </w:rPr>
      </w:pPr>
      <w:r w:rsidRPr="0B79F4B1">
        <w:rPr>
          <w:rStyle w:val="normaltextrun"/>
          <w:rFonts w:ascii="Verdana" w:hAnsi="Verdana" w:cs="Calibri"/>
          <w:b/>
        </w:rPr>
        <w:t xml:space="preserve">Being a </w:t>
      </w:r>
      <w:r w:rsidR="002670B5" w:rsidRPr="0B79F4B1">
        <w:rPr>
          <w:rStyle w:val="normaltextrun"/>
          <w:rFonts w:ascii="Verdana" w:hAnsi="Verdana" w:cs="Calibri"/>
          <w:b/>
        </w:rPr>
        <w:t>budget</w:t>
      </w:r>
      <w:r w:rsidR="00B95E5A" w:rsidRPr="0B79F4B1">
        <w:rPr>
          <w:rStyle w:val="normaltextrun"/>
          <w:rFonts w:ascii="Verdana" w:hAnsi="Verdana" w:cs="Calibri"/>
          <w:b/>
        </w:rPr>
        <w:t xml:space="preserve"> conscious</w:t>
      </w:r>
      <w:r w:rsidRPr="0B79F4B1">
        <w:rPr>
          <w:rStyle w:val="normaltextrun"/>
          <w:rFonts w:ascii="Verdana" w:hAnsi="Verdana" w:cs="Calibri"/>
          <w:b/>
        </w:rPr>
        <w:t xml:space="preserve"> mother, needs to find the cheapest ticket prices so she can save money for more memorable experiences with her family.</w:t>
      </w:r>
    </w:p>
    <w:p w14:paraId="4E949FD1" w14:textId="77777777" w:rsidR="007038CB" w:rsidRPr="004667C0" w:rsidRDefault="007038CB" w:rsidP="007038CB">
      <w:pPr>
        <w:pStyle w:val="ListParagraph"/>
        <w:rPr>
          <w:rStyle w:val="normaltextrun"/>
          <w:rFonts w:ascii="Verdana" w:hAnsi="Verdana"/>
          <w:b/>
          <w:lang w:val="en-CA"/>
        </w:rPr>
      </w:pPr>
    </w:p>
    <w:p w14:paraId="2EBF5500" w14:textId="64E673C5" w:rsidR="00226045" w:rsidRPr="00170890" w:rsidRDefault="0061290A" w:rsidP="58837785">
      <w:pPr>
        <w:pStyle w:val="ListParagraph"/>
        <w:numPr>
          <w:ilvl w:val="0"/>
          <w:numId w:val="29"/>
        </w:numPr>
        <w:spacing w:before="0" w:after="0"/>
        <w:textAlignment w:val="baseline"/>
        <w:rPr>
          <w:rFonts w:ascii="Verdana" w:hAnsi="Verdana"/>
        </w:rPr>
      </w:pPr>
      <w:r>
        <w:rPr>
          <w:rFonts w:ascii="Verdana" w:hAnsi="Verdana"/>
          <w:lang w:val="en-CA"/>
        </w:rPr>
        <w:t>Looking at figure</w:t>
      </w:r>
      <w:r w:rsidR="00AD623D">
        <w:rPr>
          <w:rFonts w:ascii="Verdana" w:hAnsi="Verdana"/>
          <w:lang w:val="en-CA"/>
        </w:rPr>
        <w:t>s</w:t>
      </w:r>
      <w:r>
        <w:rPr>
          <w:rFonts w:ascii="Verdana" w:hAnsi="Verdana"/>
          <w:lang w:val="en-CA"/>
        </w:rPr>
        <w:t xml:space="preserve"> 6 and 11</w:t>
      </w:r>
      <w:r w:rsidR="00B607A2">
        <w:rPr>
          <w:rFonts w:ascii="Verdana" w:hAnsi="Verdana"/>
          <w:lang w:val="en-CA"/>
        </w:rPr>
        <w:t xml:space="preserve">, we can conclude that </w:t>
      </w:r>
      <w:r w:rsidR="376AC211" w:rsidRPr="483845DB">
        <w:rPr>
          <w:rFonts w:ascii="Verdana" w:hAnsi="Verdana"/>
          <w:lang w:val="en-CA"/>
        </w:rPr>
        <w:t xml:space="preserve">the </w:t>
      </w:r>
      <w:r w:rsidR="00B607A2">
        <w:rPr>
          <w:rFonts w:ascii="Verdana" w:hAnsi="Verdana"/>
          <w:lang w:val="en-CA"/>
        </w:rPr>
        <w:t xml:space="preserve">question of </w:t>
      </w:r>
      <w:r w:rsidR="00B261FB">
        <w:rPr>
          <w:rFonts w:ascii="Verdana" w:hAnsi="Verdana"/>
          <w:lang w:val="en-CA"/>
        </w:rPr>
        <w:t>t</w:t>
      </w:r>
      <w:r w:rsidR="003F4241">
        <w:rPr>
          <w:rFonts w:ascii="Verdana" w:hAnsi="Verdana"/>
          <w:lang w:val="en-CA"/>
        </w:rPr>
        <w:t>icket prices is the most important for our responders.</w:t>
      </w:r>
      <w:r w:rsidR="00ED7FDD" w:rsidRPr="58837785">
        <w:rPr>
          <w:rStyle w:val="eop"/>
          <w:rFonts w:ascii="Verdana" w:hAnsi="Verdana" w:cs="Calibri"/>
        </w:rPr>
        <w:t xml:space="preserve"> </w:t>
      </w:r>
    </w:p>
    <w:p w14:paraId="7D2CA8EE" w14:textId="19DFF091" w:rsidR="00226045" w:rsidRPr="00AF60B1" w:rsidRDefault="00ED7FDD" w:rsidP="00226045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2"/>
          <w:szCs w:val="22"/>
        </w:rPr>
      </w:pPr>
      <w:r w:rsidRPr="00AF60B1">
        <w:rPr>
          <w:rStyle w:val="eop"/>
          <w:rFonts w:ascii="Verdana" w:hAnsi="Verdana" w:cs="Calibri"/>
          <w:sz w:val="22"/>
          <w:szCs w:val="22"/>
        </w:rPr>
        <w:t xml:space="preserve"> </w:t>
      </w:r>
    </w:p>
    <w:p w14:paraId="35599AB0" w14:textId="4BA944C6" w:rsidR="00226045" w:rsidRPr="00AF60B1" w:rsidRDefault="00ED7FDD" w:rsidP="00226045">
      <w:pPr>
        <w:pStyle w:val="paragraph"/>
        <w:spacing w:before="0" w:beforeAutospacing="0" w:after="0" w:afterAutospacing="0"/>
        <w:textAlignment w:val="baseline"/>
        <w:rPr>
          <w:rFonts w:ascii="Verdana" w:hAnsi="Verdana" w:cs="Segoe UI"/>
          <w:sz w:val="22"/>
          <w:szCs w:val="22"/>
        </w:rPr>
      </w:pPr>
      <w:r w:rsidRPr="00AF60B1">
        <w:rPr>
          <w:rStyle w:val="eop"/>
          <w:rFonts w:ascii="Verdana" w:hAnsi="Verdana" w:cs="Calibri"/>
          <w:sz w:val="22"/>
          <w:szCs w:val="22"/>
        </w:rPr>
        <w:t xml:space="preserve"> </w:t>
      </w:r>
    </w:p>
    <w:p w14:paraId="484121E8" w14:textId="25C0F7B2" w:rsidR="58837785" w:rsidRDefault="58837785" w:rsidP="58837785">
      <w:pPr>
        <w:pStyle w:val="paragraph"/>
        <w:spacing w:before="0" w:beforeAutospacing="0" w:after="0" w:afterAutospacing="0"/>
        <w:ind w:left="720"/>
        <w:rPr>
          <w:rStyle w:val="normaltextrun"/>
          <w:rFonts w:ascii="Verdana" w:hAnsi="Verdana"/>
          <w:lang w:val="en-US"/>
        </w:rPr>
      </w:pPr>
    </w:p>
    <w:p w14:paraId="5427EB99" w14:textId="77777777" w:rsidR="00AF60B1" w:rsidRPr="00AF60B1" w:rsidRDefault="00AF60B1" w:rsidP="58837785">
      <w:pPr>
        <w:pStyle w:val="paragraph"/>
        <w:spacing w:before="0" w:beforeAutospacing="0" w:after="0" w:afterAutospacing="0"/>
        <w:ind w:left="720"/>
        <w:rPr>
          <w:rStyle w:val="normaltextrun"/>
          <w:rFonts w:ascii="Verdana" w:hAnsi="Verdana"/>
          <w:lang w:val="en-US"/>
        </w:rPr>
      </w:pPr>
    </w:p>
    <w:p w14:paraId="69476F3D" w14:textId="351FC4C8" w:rsidR="00116E23" w:rsidRPr="00B02FDD" w:rsidRDefault="00B02FDD" w:rsidP="00A938C1">
      <w:pPr>
        <w:pStyle w:val="Heading2"/>
        <w:rPr>
          <w:rFonts w:ascii="Verdana" w:hAnsi="Verdana"/>
          <w:sz w:val="28"/>
          <w:szCs w:val="24"/>
        </w:rPr>
      </w:pPr>
      <w:r w:rsidRPr="00B02FDD">
        <w:rPr>
          <w:rFonts w:ascii="Verdana" w:hAnsi="Verdana"/>
          <w:caps w:val="0"/>
          <w:sz w:val="28"/>
          <w:szCs w:val="24"/>
        </w:rPr>
        <w:lastRenderedPageBreak/>
        <w:t>Customer</w:t>
      </w:r>
      <w:r w:rsidR="00ED7FDD" w:rsidRPr="00B02FDD">
        <w:rPr>
          <w:rFonts w:ascii="Verdana" w:hAnsi="Verdana"/>
          <w:sz w:val="28"/>
          <w:szCs w:val="24"/>
        </w:rPr>
        <w:t xml:space="preserve"> </w:t>
      </w:r>
      <w:r w:rsidRPr="00B02FDD">
        <w:rPr>
          <w:rFonts w:ascii="Verdana" w:hAnsi="Verdana"/>
          <w:caps w:val="0"/>
          <w:sz w:val="28"/>
          <w:szCs w:val="24"/>
        </w:rPr>
        <w:t>journey</w:t>
      </w:r>
      <w:r w:rsidR="00ED7FDD" w:rsidRPr="00B02FDD">
        <w:rPr>
          <w:rFonts w:ascii="Verdana" w:hAnsi="Verdana"/>
          <w:sz w:val="28"/>
          <w:szCs w:val="24"/>
        </w:rPr>
        <w:t xml:space="preserve"> </w:t>
      </w:r>
      <w:r w:rsidRPr="00B02FDD">
        <w:rPr>
          <w:rFonts w:ascii="Verdana" w:hAnsi="Verdana"/>
          <w:caps w:val="0"/>
          <w:sz w:val="28"/>
          <w:szCs w:val="24"/>
        </w:rPr>
        <w:t>map</w:t>
      </w:r>
    </w:p>
    <w:p w14:paraId="5A34FF3E" w14:textId="3708BBDF" w:rsidR="00A938C1" w:rsidRPr="00170890" w:rsidRDefault="00A938C1" w:rsidP="0056651E">
      <w:pPr>
        <w:pStyle w:val="ListParagraph"/>
        <w:numPr>
          <w:ilvl w:val="0"/>
          <w:numId w:val="17"/>
        </w:numPr>
        <w:rPr>
          <w:rFonts w:ascii="Verdana" w:hAnsi="Verdana"/>
        </w:rPr>
      </w:pPr>
    </w:p>
    <w:p w14:paraId="18B5AA82" w14:textId="1C31684E" w:rsidR="00772048" w:rsidRPr="00170890" w:rsidRDefault="007B4DAD" w:rsidP="00772048">
      <w:r>
        <w:rPr>
          <w:noProof/>
        </w:rPr>
        <w:drawing>
          <wp:inline distT="0" distB="0" distL="0" distR="0" wp14:anchorId="622A882D" wp14:editId="2ECEFA1B">
            <wp:extent cx="5653923" cy="3286125"/>
            <wp:effectExtent l="0" t="0" r="4445" b="0"/>
            <wp:docPr id="1594022454" name="Picture 15940224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40224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923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34A2" w14:textId="77777777" w:rsidR="007B4DAD" w:rsidRPr="00170890" w:rsidRDefault="007B4DAD" w:rsidP="00772048">
      <w:pPr>
        <w:rPr>
          <w:rFonts w:ascii="Verdana" w:hAnsi="Verdana"/>
        </w:rPr>
      </w:pPr>
    </w:p>
    <w:p w14:paraId="2484B826" w14:textId="51995B3F" w:rsidR="007B4DAD" w:rsidRPr="00170890" w:rsidRDefault="007B4DAD" w:rsidP="0056651E">
      <w:pPr>
        <w:pStyle w:val="ListParagraph"/>
        <w:numPr>
          <w:ilvl w:val="0"/>
          <w:numId w:val="17"/>
        </w:numPr>
        <w:rPr>
          <w:rFonts w:ascii="Verdana" w:hAnsi="Verdana"/>
        </w:rPr>
      </w:pPr>
    </w:p>
    <w:p w14:paraId="686B8F7E" w14:textId="7E4557C5" w:rsidR="004B32B7" w:rsidRPr="00170890" w:rsidRDefault="004B32B7" w:rsidP="004B32B7">
      <w:pPr>
        <w:rPr>
          <w:rFonts w:ascii="Verdana" w:hAnsi="Verdana"/>
        </w:rPr>
      </w:pPr>
      <w:r w:rsidRPr="00170890">
        <w:rPr>
          <w:rFonts w:ascii="Verdana" w:hAnsi="Verdana"/>
          <w:noProof/>
        </w:rPr>
        <w:drawing>
          <wp:inline distT="0" distB="0" distL="0" distR="0" wp14:anchorId="4B9D1352" wp14:editId="122043A9">
            <wp:extent cx="5644035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718" cy="3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771B" w14:textId="19F8809E" w:rsidR="00324521" w:rsidRPr="00DC0D7D" w:rsidRDefault="00DC0D7D" w:rsidP="00DC0D7D">
      <w:pPr>
        <w:pStyle w:val="Heading1"/>
        <w:rPr>
          <w:rFonts w:ascii="Verdana" w:hAnsi="Verdana"/>
          <w:sz w:val="28"/>
          <w:szCs w:val="20"/>
        </w:rPr>
      </w:pPr>
      <w:r w:rsidRPr="00DC0D7D">
        <w:rPr>
          <w:rFonts w:ascii="Verdana" w:hAnsi="Verdana"/>
          <w:sz w:val="28"/>
          <w:szCs w:val="20"/>
        </w:rPr>
        <w:lastRenderedPageBreak/>
        <w:t>PROPOSED LIST OF FEATURES</w:t>
      </w:r>
    </w:p>
    <w:p w14:paraId="56C77591" w14:textId="02FA3B84" w:rsidR="7720B159" w:rsidRPr="00664EA7" w:rsidRDefault="1F932D02" w:rsidP="7720B159">
      <w:pPr>
        <w:rPr>
          <w:rFonts w:ascii="Verdana" w:hAnsi="Verdana"/>
          <w:b/>
          <w:bCs/>
        </w:rPr>
      </w:pPr>
      <w:r w:rsidRPr="00664EA7">
        <w:rPr>
          <w:rFonts w:ascii="Verdana" w:hAnsi="Verdana"/>
          <w:b/>
          <w:bCs/>
        </w:rPr>
        <w:t>Must Do:</w:t>
      </w:r>
    </w:p>
    <w:p w14:paraId="49BE846D" w14:textId="7330FB33" w:rsidR="1FA34959" w:rsidRPr="00944A88" w:rsidRDefault="1FA34959" w:rsidP="008371B3">
      <w:pPr>
        <w:pStyle w:val="ListParagraph"/>
        <w:numPr>
          <w:ilvl w:val="3"/>
          <w:numId w:val="18"/>
        </w:numPr>
        <w:ind w:left="714" w:hanging="357"/>
        <w:rPr>
          <w:rFonts w:eastAsiaTheme="minorEastAsia"/>
        </w:rPr>
      </w:pPr>
      <w:r w:rsidRPr="00944A88">
        <w:rPr>
          <w:rFonts w:ascii="Verdana" w:hAnsi="Verdana"/>
        </w:rPr>
        <w:t xml:space="preserve">Provide a simple UI interface so customers can explore their travel options. </w:t>
      </w:r>
    </w:p>
    <w:p w14:paraId="4C2ED420" w14:textId="24183036" w:rsidR="1FA34959" w:rsidRDefault="1FA34959" w:rsidP="008371B3">
      <w:pPr>
        <w:pStyle w:val="ListParagraph"/>
        <w:numPr>
          <w:ilvl w:val="3"/>
          <w:numId w:val="18"/>
        </w:numPr>
        <w:ind w:left="714" w:hanging="357"/>
      </w:pPr>
      <w:r w:rsidRPr="00944A88">
        <w:rPr>
          <w:rFonts w:ascii="Verdana" w:hAnsi="Verdana"/>
        </w:rPr>
        <w:t xml:space="preserve">Use the CRAP design </w:t>
      </w:r>
      <w:r w:rsidR="55A8A994" w:rsidRPr="00944A88">
        <w:rPr>
          <w:rFonts w:ascii="Verdana" w:hAnsi="Verdana"/>
        </w:rPr>
        <w:t>philosophy</w:t>
      </w:r>
      <w:r w:rsidRPr="00944A88">
        <w:rPr>
          <w:rFonts w:ascii="Verdana" w:hAnsi="Verdana"/>
        </w:rPr>
        <w:t xml:space="preserve"> effectively</w:t>
      </w:r>
      <w:r w:rsidR="44A64ABB" w:rsidRPr="00944A88">
        <w:rPr>
          <w:rFonts w:ascii="Verdana" w:hAnsi="Verdana"/>
        </w:rPr>
        <w:t xml:space="preserve"> to create a visually pleasing and easily navigable website</w:t>
      </w:r>
      <w:r w:rsidRPr="00944A88">
        <w:rPr>
          <w:rFonts w:ascii="Verdana" w:hAnsi="Verdana"/>
        </w:rPr>
        <w:t>.</w:t>
      </w:r>
    </w:p>
    <w:p w14:paraId="6CFC3946" w14:textId="17DAF9F0" w:rsidR="1FA34959" w:rsidRDefault="1FA34959" w:rsidP="008371B3">
      <w:pPr>
        <w:pStyle w:val="ListParagraph"/>
        <w:numPr>
          <w:ilvl w:val="3"/>
          <w:numId w:val="18"/>
        </w:numPr>
        <w:ind w:left="714" w:hanging="357"/>
      </w:pPr>
      <w:r w:rsidRPr="00944A88">
        <w:rPr>
          <w:rFonts w:ascii="Verdana" w:hAnsi="Verdana"/>
        </w:rPr>
        <w:t xml:space="preserve">Utilize the ideas of Contrast and Proximity to draw the user's attention to the safety information and primary search area. </w:t>
      </w:r>
    </w:p>
    <w:p w14:paraId="7629B9BF" w14:textId="697645DE" w:rsidR="1FA34959" w:rsidRDefault="1FA34959" w:rsidP="008371B3">
      <w:pPr>
        <w:pStyle w:val="ListParagraph"/>
        <w:numPr>
          <w:ilvl w:val="3"/>
          <w:numId w:val="18"/>
        </w:numPr>
        <w:ind w:left="714" w:hanging="357"/>
      </w:pPr>
      <w:r w:rsidRPr="00944A88">
        <w:rPr>
          <w:rFonts w:ascii="Verdana" w:hAnsi="Verdana"/>
        </w:rPr>
        <w:t>Include a</w:t>
      </w:r>
      <w:r w:rsidR="00CE5E06" w:rsidRPr="00944A88">
        <w:rPr>
          <w:rFonts w:ascii="Verdana" w:hAnsi="Verdana"/>
        </w:rPr>
        <w:t>n</w:t>
      </w:r>
      <w:r w:rsidRPr="00944A88">
        <w:rPr>
          <w:rFonts w:ascii="Verdana" w:hAnsi="Verdana"/>
        </w:rPr>
        <w:t xml:space="preserve"> easily navigable user review section.</w:t>
      </w:r>
    </w:p>
    <w:p w14:paraId="5386D1EB" w14:textId="4FB4DD02" w:rsidR="596F025C" w:rsidRDefault="1FA34959" w:rsidP="008371B3">
      <w:pPr>
        <w:pStyle w:val="ListParagraph"/>
        <w:numPr>
          <w:ilvl w:val="3"/>
          <w:numId w:val="18"/>
        </w:numPr>
        <w:ind w:left="714" w:hanging="357"/>
      </w:pPr>
      <w:r w:rsidRPr="00944A88">
        <w:rPr>
          <w:rFonts w:ascii="Verdana" w:hAnsi="Verdana"/>
        </w:rPr>
        <w:t xml:space="preserve">Create an unbiased price comparison feature. </w:t>
      </w:r>
    </w:p>
    <w:p w14:paraId="10B68B7C" w14:textId="68D7D1C4" w:rsidR="6EADDDB0" w:rsidRDefault="6EADDDB0" w:rsidP="008371B3">
      <w:pPr>
        <w:pStyle w:val="ListParagraph"/>
        <w:numPr>
          <w:ilvl w:val="3"/>
          <w:numId w:val="18"/>
        </w:numPr>
        <w:ind w:left="714" w:hanging="357"/>
      </w:pPr>
      <w:r w:rsidRPr="00944A88">
        <w:rPr>
          <w:rFonts w:ascii="Verdana" w:hAnsi="Verdana"/>
        </w:rPr>
        <w:t xml:space="preserve">Provide clear information on the ways that the travel website makes money. Do not hide the cost incremental price increases in every aspect of booking the travel plan. </w:t>
      </w:r>
    </w:p>
    <w:p w14:paraId="6DEE864B" w14:textId="73AFF066" w:rsidR="34CF01B1" w:rsidRDefault="34CF01B1" w:rsidP="008371B3">
      <w:pPr>
        <w:pStyle w:val="ListParagraph"/>
        <w:numPr>
          <w:ilvl w:val="3"/>
          <w:numId w:val="18"/>
        </w:numPr>
        <w:ind w:left="714" w:hanging="357"/>
      </w:pPr>
      <w:r w:rsidRPr="00944A88">
        <w:rPr>
          <w:rFonts w:ascii="Verdana" w:hAnsi="Verdana"/>
        </w:rPr>
        <w:t xml:space="preserve">Provide fast and reliable customer service to make sure the customer always feels like they are being cared for. </w:t>
      </w:r>
      <w:r w:rsidR="000F7A86" w:rsidRPr="00944A88">
        <w:rPr>
          <w:rFonts w:ascii="Verdana" w:hAnsi="Verdana"/>
        </w:rPr>
        <w:t xml:space="preserve">Another important feature of our website will be the customer service team. It's extremely important that the customer feels that they are always being looked after. </w:t>
      </w:r>
    </w:p>
    <w:p w14:paraId="38FB95C3" w14:textId="476C55AA" w:rsidR="00B16340" w:rsidRPr="000F7A86" w:rsidRDefault="34CF01B1" w:rsidP="008371B3">
      <w:pPr>
        <w:pStyle w:val="ListParagraph"/>
        <w:numPr>
          <w:ilvl w:val="3"/>
          <w:numId w:val="18"/>
        </w:numPr>
        <w:ind w:left="714" w:hanging="357"/>
      </w:pPr>
      <w:r w:rsidRPr="00944A88">
        <w:rPr>
          <w:rFonts w:ascii="Verdana" w:hAnsi="Verdana"/>
        </w:rPr>
        <w:t xml:space="preserve">Allow for fast refunds if COVID-19 restrictions force the customer to change their plans. </w:t>
      </w:r>
      <w:r w:rsidR="00B16340" w:rsidRPr="00944A88">
        <w:rPr>
          <w:rFonts w:ascii="Verdana" w:hAnsi="Verdana"/>
        </w:rPr>
        <w:t xml:space="preserve">Allowing our travel packages to be flexible will also be a critical advantage that we will have over our competitors. </w:t>
      </w:r>
    </w:p>
    <w:p w14:paraId="2463B7FD" w14:textId="1446455F" w:rsidR="3AB8DDEF" w:rsidRDefault="3AB8DDEF" w:rsidP="00B16340">
      <w:pPr>
        <w:pStyle w:val="ListParagraph"/>
      </w:pPr>
    </w:p>
    <w:p w14:paraId="6C875A6E" w14:textId="02FA3B84" w:rsidR="1C39F3C6" w:rsidRPr="00664EA7" w:rsidRDefault="1C39F3C6" w:rsidP="3AB8DDEF">
      <w:pPr>
        <w:rPr>
          <w:rFonts w:ascii="Verdana" w:hAnsi="Verdana"/>
          <w:b/>
          <w:bCs/>
        </w:rPr>
      </w:pPr>
      <w:r w:rsidRPr="00664EA7">
        <w:rPr>
          <w:rFonts w:ascii="Verdana" w:hAnsi="Verdana"/>
          <w:b/>
          <w:bCs/>
        </w:rPr>
        <w:t>Should Do:</w:t>
      </w:r>
    </w:p>
    <w:p w14:paraId="03006394" w14:textId="093C4DCB" w:rsidR="49EA12D1" w:rsidRDefault="49EA12D1" w:rsidP="00C530C9">
      <w:pPr>
        <w:pStyle w:val="ListParagraph"/>
        <w:numPr>
          <w:ilvl w:val="0"/>
          <w:numId w:val="19"/>
        </w:numPr>
        <w:rPr>
          <w:rFonts w:eastAsiaTheme="minorEastAsia"/>
        </w:rPr>
      </w:pPr>
      <w:r w:rsidRPr="46D35F08">
        <w:rPr>
          <w:rFonts w:ascii="Verdana" w:hAnsi="Verdana"/>
        </w:rPr>
        <w:t xml:space="preserve">Provide a “top 10” destinations to travel during a global </w:t>
      </w:r>
      <w:r w:rsidRPr="1F0F27F5">
        <w:rPr>
          <w:rFonts w:ascii="Verdana" w:hAnsi="Verdana"/>
        </w:rPr>
        <w:t xml:space="preserve">pandemic. Rate them based on </w:t>
      </w:r>
      <w:r w:rsidR="17906EC2" w:rsidRPr="0C02911A">
        <w:rPr>
          <w:rFonts w:ascii="Verdana" w:hAnsi="Verdana"/>
        </w:rPr>
        <w:t xml:space="preserve">the </w:t>
      </w:r>
      <w:r w:rsidRPr="1F0F27F5">
        <w:rPr>
          <w:rFonts w:ascii="Verdana" w:hAnsi="Verdana"/>
        </w:rPr>
        <w:t xml:space="preserve">safety and stability of government </w:t>
      </w:r>
      <w:r w:rsidRPr="35B34546">
        <w:rPr>
          <w:rFonts w:ascii="Verdana" w:hAnsi="Verdana"/>
        </w:rPr>
        <w:t>policies.</w:t>
      </w:r>
    </w:p>
    <w:p w14:paraId="1F89AEAD" w14:textId="66FBB489" w:rsidR="49EA12D1" w:rsidRDefault="49EA12D1" w:rsidP="00C530C9">
      <w:pPr>
        <w:pStyle w:val="ListParagraph"/>
        <w:numPr>
          <w:ilvl w:val="0"/>
          <w:numId w:val="19"/>
        </w:numPr>
      </w:pPr>
      <w:r w:rsidRPr="773DA781">
        <w:rPr>
          <w:rFonts w:ascii="Verdana" w:hAnsi="Verdana"/>
        </w:rPr>
        <w:t>Include a Tips section that provides answers to FAQ (frequently asked questions) and helps make the travel process easier.</w:t>
      </w:r>
    </w:p>
    <w:p w14:paraId="23149C79" w14:textId="6B23FEA8" w:rsidR="49EA12D1" w:rsidRDefault="49EA12D1" w:rsidP="00C530C9">
      <w:pPr>
        <w:pStyle w:val="ListParagraph"/>
        <w:numPr>
          <w:ilvl w:val="0"/>
          <w:numId w:val="19"/>
        </w:numPr>
      </w:pPr>
      <w:r w:rsidRPr="3A48186E">
        <w:rPr>
          <w:rFonts w:ascii="Verdana" w:hAnsi="Verdana"/>
        </w:rPr>
        <w:t>Show of some beautiful photos of travel destinations to encourage people to go on their “dream vacations”</w:t>
      </w:r>
    </w:p>
    <w:p w14:paraId="3BDF21AB" w14:textId="25ABF50B" w:rsidR="49EA12D1" w:rsidRDefault="49EA12D1" w:rsidP="00C530C9">
      <w:pPr>
        <w:pStyle w:val="ListParagraph"/>
        <w:numPr>
          <w:ilvl w:val="0"/>
          <w:numId w:val="19"/>
        </w:numPr>
      </w:pPr>
      <w:r w:rsidRPr="54F68391">
        <w:rPr>
          <w:rFonts w:ascii="Verdana" w:hAnsi="Verdana"/>
        </w:rPr>
        <w:t xml:space="preserve">Create different sections depending on the needs of the </w:t>
      </w:r>
      <w:r w:rsidRPr="529ED09D">
        <w:rPr>
          <w:rFonts w:ascii="Verdana" w:hAnsi="Verdana"/>
        </w:rPr>
        <w:t xml:space="preserve">customer (local travel, vacation </w:t>
      </w:r>
      <w:r w:rsidRPr="7F960282">
        <w:rPr>
          <w:rFonts w:ascii="Verdana" w:hAnsi="Verdana"/>
        </w:rPr>
        <w:t xml:space="preserve">travel, business travel etc.). </w:t>
      </w:r>
    </w:p>
    <w:p w14:paraId="3A2C9CD6" w14:textId="354417DC" w:rsidR="3AB8DDEF" w:rsidRPr="00A356DF" w:rsidRDefault="7FCBB6D8" w:rsidP="00C530C9">
      <w:pPr>
        <w:pStyle w:val="ListParagraph"/>
        <w:numPr>
          <w:ilvl w:val="0"/>
          <w:numId w:val="19"/>
        </w:numPr>
      </w:pPr>
      <w:r w:rsidRPr="71C936A8">
        <w:rPr>
          <w:rFonts w:ascii="Verdana" w:hAnsi="Verdana"/>
        </w:rPr>
        <w:t xml:space="preserve">Connect the user to safe transportation </w:t>
      </w:r>
      <w:r w:rsidRPr="13C71879">
        <w:rPr>
          <w:rFonts w:ascii="Verdana" w:hAnsi="Verdana"/>
        </w:rPr>
        <w:t xml:space="preserve">options. </w:t>
      </w:r>
    </w:p>
    <w:p w14:paraId="22D61707" w14:textId="77777777" w:rsidR="003C2A26" w:rsidRPr="00A356DF" w:rsidRDefault="003C2A26" w:rsidP="003C2A26">
      <w:pPr>
        <w:pStyle w:val="ListParagraph"/>
      </w:pPr>
    </w:p>
    <w:p w14:paraId="2A27474A" w14:textId="1B6EAE9C" w:rsidR="1C39F3C6" w:rsidRPr="00664EA7" w:rsidRDefault="1C39F3C6" w:rsidP="3AB8DDEF">
      <w:pPr>
        <w:rPr>
          <w:rFonts w:ascii="Verdana" w:hAnsi="Verdana"/>
          <w:b/>
          <w:bCs/>
        </w:rPr>
      </w:pPr>
      <w:r w:rsidRPr="00664EA7">
        <w:rPr>
          <w:rFonts w:ascii="Verdana" w:hAnsi="Verdana"/>
          <w:b/>
          <w:bCs/>
        </w:rPr>
        <w:t xml:space="preserve">Could Do: </w:t>
      </w:r>
    </w:p>
    <w:p w14:paraId="35D6135F" w14:textId="5573F576" w:rsidR="3A91835C" w:rsidRPr="00F12528" w:rsidRDefault="3A91835C" w:rsidP="00C530C9">
      <w:pPr>
        <w:pStyle w:val="ListParagraph"/>
        <w:numPr>
          <w:ilvl w:val="0"/>
          <w:numId w:val="20"/>
        </w:numPr>
        <w:rPr>
          <w:rFonts w:ascii="Verdana" w:eastAsiaTheme="minorEastAsia" w:hAnsi="Verdana"/>
        </w:rPr>
      </w:pPr>
      <w:r w:rsidRPr="25C36068">
        <w:rPr>
          <w:rFonts w:ascii="Verdana" w:hAnsi="Verdana"/>
        </w:rPr>
        <w:t xml:space="preserve">Create a mobile application so the customers can keep all </w:t>
      </w:r>
      <w:r w:rsidR="798B066D" w:rsidRPr="2B200611">
        <w:rPr>
          <w:rFonts w:ascii="Verdana" w:hAnsi="Verdana"/>
        </w:rPr>
        <w:t>their</w:t>
      </w:r>
      <w:r w:rsidRPr="25C36068">
        <w:rPr>
          <w:rFonts w:ascii="Verdana" w:hAnsi="Verdana"/>
        </w:rPr>
        <w:t xml:space="preserve"> travel information in one place. </w:t>
      </w:r>
      <w:r w:rsidRPr="1BF79FFC">
        <w:rPr>
          <w:rFonts w:ascii="Verdana" w:hAnsi="Verdana"/>
        </w:rPr>
        <w:t>Add features like apple wallet so the user can upload any important documents information (</w:t>
      </w:r>
      <w:r w:rsidR="3BC6C55E" w:rsidRPr="1BF79FFC">
        <w:rPr>
          <w:rFonts w:ascii="Verdana" w:hAnsi="Verdana"/>
        </w:rPr>
        <w:t>vaccination</w:t>
      </w:r>
      <w:r w:rsidRPr="1BF79FFC">
        <w:rPr>
          <w:rFonts w:ascii="Verdana" w:hAnsi="Verdana"/>
        </w:rPr>
        <w:t xml:space="preserve"> status, negative </w:t>
      </w:r>
      <w:r w:rsidR="5C906B4E" w:rsidRPr="1BF79FFC">
        <w:rPr>
          <w:rFonts w:ascii="Verdana" w:hAnsi="Verdana"/>
        </w:rPr>
        <w:t>covid result test etc.</w:t>
      </w:r>
      <w:r w:rsidR="2FE26343" w:rsidRPr="1BF79FFC">
        <w:rPr>
          <w:rFonts w:ascii="Verdana" w:hAnsi="Verdana"/>
        </w:rPr>
        <w:t>)</w:t>
      </w:r>
    </w:p>
    <w:p w14:paraId="48A731AE" w14:textId="6C7C4900" w:rsidR="00C84432" w:rsidRPr="00F12528" w:rsidRDefault="3CF8D2E6" w:rsidP="00C530C9">
      <w:pPr>
        <w:pStyle w:val="ListParagraph"/>
        <w:numPr>
          <w:ilvl w:val="0"/>
          <w:numId w:val="20"/>
        </w:numPr>
        <w:rPr>
          <w:rFonts w:ascii="Verdana" w:hAnsi="Verdana"/>
        </w:rPr>
      </w:pPr>
      <w:r w:rsidRPr="56BABEE8">
        <w:rPr>
          <w:rFonts w:ascii="Verdana" w:hAnsi="Verdana"/>
        </w:rPr>
        <w:lastRenderedPageBreak/>
        <w:t xml:space="preserve">Partner with major companies in other industries such as Uber, Air </w:t>
      </w:r>
      <w:proofErr w:type="spellStart"/>
      <w:r w:rsidRPr="56BABEE8">
        <w:rPr>
          <w:rFonts w:ascii="Verdana" w:hAnsi="Verdana"/>
        </w:rPr>
        <w:t>BnB</w:t>
      </w:r>
      <w:proofErr w:type="spellEnd"/>
      <w:r w:rsidRPr="56BABEE8">
        <w:rPr>
          <w:rFonts w:ascii="Verdana" w:hAnsi="Verdana"/>
        </w:rPr>
        <w:t xml:space="preserve"> and airline companies.</w:t>
      </w:r>
    </w:p>
    <w:p w14:paraId="2109579E" w14:textId="366BD806" w:rsidR="00646F5B" w:rsidRPr="00F12528" w:rsidRDefault="005F4E01" w:rsidP="00C530C9">
      <w:pPr>
        <w:pStyle w:val="ListParagraph"/>
        <w:numPr>
          <w:ilvl w:val="0"/>
          <w:numId w:val="20"/>
        </w:numPr>
        <w:rPr>
          <w:rFonts w:ascii="Verdana" w:hAnsi="Verdana"/>
        </w:rPr>
      </w:pPr>
      <w:r w:rsidRPr="21123DB8">
        <w:rPr>
          <w:rFonts w:ascii="Verdana" w:hAnsi="Verdana"/>
        </w:rPr>
        <w:t xml:space="preserve">Add </w:t>
      </w:r>
      <w:r w:rsidR="00CA1F51" w:rsidRPr="21123DB8">
        <w:rPr>
          <w:rFonts w:ascii="Verdana" w:hAnsi="Verdana"/>
        </w:rPr>
        <w:t xml:space="preserve">a featured cruise </w:t>
      </w:r>
      <w:r w:rsidR="00DE4EB9" w:rsidRPr="21123DB8">
        <w:rPr>
          <w:rFonts w:ascii="Verdana" w:hAnsi="Verdana"/>
        </w:rPr>
        <w:t xml:space="preserve">section to highlight </w:t>
      </w:r>
      <w:r w:rsidR="4699EC0F" w:rsidRPr="21123DB8">
        <w:rPr>
          <w:rFonts w:ascii="Verdana" w:hAnsi="Verdana"/>
        </w:rPr>
        <w:t>deals</w:t>
      </w:r>
      <w:r w:rsidR="00DE4EB9" w:rsidRPr="21123DB8">
        <w:rPr>
          <w:rFonts w:ascii="Verdana" w:hAnsi="Verdana"/>
        </w:rPr>
        <w:t xml:space="preserve"> </w:t>
      </w:r>
      <w:r w:rsidR="00DF71AA" w:rsidRPr="21123DB8">
        <w:rPr>
          <w:rFonts w:ascii="Verdana" w:hAnsi="Verdana"/>
        </w:rPr>
        <w:t xml:space="preserve">or </w:t>
      </w:r>
      <w:r w:rsidR="211F14AF" w:rsidRPr="21123DB8">
        <w:rPr>
          <w:rFonts w:ascii="Verdana" w:hAnsi="Verdana"/>
        </w:rPr>
        <w:t>exclusive offers</w:t>
      </w:r>
      <w:r w:rsidR="00DF71AA" w:rsidRPr="21123DB8">
        <w:rPr>
          <w:rFonts w:ascii="Verdana" w:hAnsi="Verdana"/>
        </w:rPr>
        <w:t xml:space="preserve">. </w:t>
      </w:r>
    </w:p>
    <w:p w14:paraId="01FE9B4A" w14:textId="0335AB46" w:rsidR="00DF71AA" w:rsidRPr="009B1948" w:rsidRDefault="00DF71AA" w:rsidP="00C530C9">
      <w:pPr>
        <w:pStyle w:val="ListParagraph"/>
        <w:numPr>
          <w:ilvl w:val="0"/>
          <w:numId w:val="20"/>
        </w:numPr>
        <w:rPr>
          <w:rFonts w:ascii="Verdana" w:hAnsi="Verdana"/>
        </w:rPr>
      </w:pPr>
      <w:r>
        <w:rPr>
          <w:rFonts w:ascii="Verdana" w:hAnsi="Verdana"/>
        </w:rPr>
        <w:t>Add an option to book transportation directly through the website.</w:t>
      </w:r>
    </w:p>
    <w:p w14:paraId="6D72B172" w14:textId="24753D2E" w:rsidR="56BABEE8" w:rsidRDefault="751AEB1C" w:rsidP="00C530C9">
      <w:pPr>
        <w:pStyle w:val="ListParagraph"/>
        <w:numPr>
          <w:ilvl w:val="0"/>
          <w:numId w:val="20"/>
        </w:numPr>
        <w:rPr>
          <w:rFonts w:ascii="Verdana" w:eastAsia="Verdana" w:hAnsi="Verdana" w:cs="Verdana"/>
        </w:rPr>
      </w:pPr>
      <w:r w:rsidRPr="61A08133">
        <w:rPr>
          <w:rFonts w:ascii="Verdana" w:eastAsia="Verdana" w:hAnsi="Verdana" w:cs="Verdana"/>
        </w:rPr>
        <w:t>Move the website to a subscription</w:t>
      </w:r>
      <w:r w:rsidRPr="582991C7">
        <w:rPr>
          <w:rFonts w:ascii="Verdana" w:eastAsia="Verdana" w:hAnsi="Verdana" w:cs="Verdana"/>
        </w:rPr>
        <w:t>-</w:t>
      </w:r>
      <w:r w:rsidRPr="61A08133">
        <w:rPr>
          <w:rFonts w:ascii="Verdana" w:eastAsia="Verdana" w:hAnsi="Verdana" w:cs="Verdana"/>
        </w:rPr>
        <w:t xml:space="preserve">based service to ensure that there is a </w:t>
      </w:r>
      <w:r w:rsidRPr="582991C7">
        <w:rPr>
          <w:rFonts w:ascii="Verdana" w:eastAsia="Verdana" w:hAnsi="Verdana" w:cs="Verdana"/>
        </w:rPr>
        <w:t>regular</w:t>
      </w:r>
      <w:r w:rsidRPr="61A08133">
        <w:rPr>
          <w:rFonts w:ascii="Verdana" w:eastAsia="Verdana" w:hAnsi="Verdana" w:cs="Verdana"/>
        </w:rPr>
        <w:t xml:space="preserve"> cash flow. </w:t>
      </w:r>
    </w:p>
    <w:p w14:paraId="1D2C84B7" w14:textId="31B55769" w:rsidR="00C84432" w:rsidRPr="00170890" w:rsidRDefault="47A89F2D" w:rsidP="244E6766">
      <w:pPr>
        <w:rPr>
          <w:rFonts w:ascii="Verdana" w:hAnsi="Verdana"/>
        </w:rPr>
      </w:pPr>
      <w:r w:rsidRPr="244E6766">
        <w:rPr>
          <w:rFonts w:ascii="Verdana" w:hAnsi="Verdana"/>
        </w:rPr>
        <w:t>Feature: Real time updates directly from Twitter or any other reliable source of government information. There will also be a date/time that is updated regularly to ensure that the information being given to the customers is as up to date as possible.</w:t>
      </w:r>
    </w:p>
    <w:p w14:paraId="0674D619" w14:textId="019E0764" w:rsidR="00C84432" w:rsidRPr="00170890" w:rsidRDefault="00C84432" w:rsidP="00C84432">
      <w:pPr>
        <w:rPr>
          <w:rFonts w:ascii="Verdana" w:hAnsi="Verdana"/>
        </w:rPr>
      </w:pPr>
    </w:p>
    <w:p w14:paraId="0F48EAFD" w14:textId="77777777" w:rsidR="00E33AC8" w:rsidRPr="00170890" w:rsidRDefault="00E33AC8" w:rsidP="00E33AC8">
      <w:pPr>
        <w:rPr>
          <w:rFonts w:ascii="Verdana" w:hAnsi="Verdana"/>
        </w:rPr>
      </w:pPr>
    </w:p>
    <w:p w14:paraId="0CEF42E1" w14:textId="096856BF" w:rsidR="0958CC11" w:rsidRPr="00170890" w:rsidRDefault="0958CC11" w:rsidP="0958CC11">
      <w:pPr>
        <w:rPr>
          <w:rFonts w:ascii="Verdana" w:hAnsi="Verdana"/>
        </w:rPr>
      </w:pPr>
    </w:p>
    <w:p w14:paraId="46F5DAE1" w14:textId="02088E24" w:rsidR="55775BE2" w:rsidRPr="00170890" w:rsidRDefault="55775BE2" w:rsidP="0958CC11">
      <w:pPr>
        <w:jc w:val="center"/>
        <w:rPr>
          <w:rFonts w:ascii="Verdana" w:hAnsi="Verdana"/>
        </w:rPr>
      </w:pPr>
    </w:p>
    <w:p w14:paraId="3CF4313D" w14:textId="09D75D64" w:rsidR="0958CC11" w:rsidRPr="00170890" w:rsidRDefault="00B02FDD" w:rsidP="00B02FDD">
      <w:pPr>
        <w:pStyle w:val="Heading1"/>
      </w:pPr>
      <w:r>
        <w:t>CITATION</w:t>
      </w:r>
      <w:r w:rsidRPr="36F3A400">
        <w:t>:</w:t>
      </w:r>
    </w:p>
    <w:p w14:paraId="5CDCCEDE" w14:textId="24011696" w:rsidR="00A602FA" w:rsidRDefault="00A602FA" w:rsidP="00A602FA">
      <w:pPr>
        <w:rPr>
          <w:rFonts w:ascii="Verdana" w:hAnsi="Verdana"/>
        </w:rPr>
      </w:pPr>
      <w:r w:rsidRPr="36F3A400">
        <w:rPr>
          <w:rFonts w:ascii="Verdana" w:hAnsi="Verdana"/>
        </w:rPr>
        <w:t xml:space="preserve">Link to the survey: </w:t>
      </w:r>
      <w:hyperlink r:id="rId29">
        <w:r w:rsidRPr="36F3A400">
          <w:rPr>
            <w:rStyle w:val="Hyperlink"/>
            <w:rFonts w:ascii="Verdana" w:hAnsi="Verdana"/>
          </w:rPr>
          <w:t>https://form.jotform.com/212755757513057</w:t>
        </w:r>
      </w:hyperlink>
    </w:p>
    <w:p w14:paraId="7A5448EA" w14:textId="3EB429E8" w:rsidR="5D267259" w:rsidRDefault="5D267259" w:rsidP="58837785">
      <w:pPr>
        <w:pStyle w:val="paragraph"/>
        <w:spacing w:before="0" w:beforeAutospacing="0" w:after="0" w:afterAutospacing="0"/>
        <w:rPr>
          <w:rStyle w:val="eop"/>
          <w:rFonts w:ascii="Verdana" w:hAnsi="Verdana" w:cs="Calibri"/>
          <w:sz w:val="22"/>
          <w:szCs w:val="22"/>
        </w:rPr>
      </w:pPr>
      <w:r w:rsidRPr="58837785">
        <w:rPr>
          <w:rStyle w:val="normaltextrun"/>
          <w:rFonts w:ascii="Verdana" w:hAnsi="Verdana" w:cs="Calibri"/>
          <w:sz w:val="22"/>
          <w:szCs w:val="22"/>
          <w:lang w:val="en-US"/>
        </w:rPr>
        <w:t xml:space="preserve">Citation: </w:t>
      </w:r>
      <w:hyperlink r:id="rId30">
        <w:r w:rsidRPr="58837785">
          <w:rPr>
            <w:rStyle w:val="normaltextrun"/>
            <w:rFonts w:ascii="Verdana" w:hAnsi="Verdana" w:cs="Calibri"/>
            <w:color w:val="0563C1"/>
            <w:sz w:val="22"/>
            <w:szCs w:val="22"/>
            <w:u w:val="single"/>
            <w:lang w:val="en-US"/>
          </w:rPr>
          <w:t>https://www.nngroup.com/articles/user-need-statements/</w:t>
        </w:r>
      </w:hyperlink>
    </w:p>
    <w:p w14:paraId="2C2770A9" w14:textId="2FFE9787" w:rsidR="58837785" w:rsidRDefault="00D7234A" w:rsidP="58837785">
      <w:pPr>
        <w:rPr>
          <w:rStyle w:val="Hyperlink"/>
          <w:rFonts w:ascii="Verdana" w:hAnsi="Verdana"/>
        </w:rPr>
      </w:pPr>
      <w:r w:rsidRPr="4A2F6308">
        <w:rPr>
          <w:rFonts w:ascii="Verdana" w:hAnsi="Verdana"/>
        </w:rPr>
        <w:t>Customer</w:t>
      </w:r>
      <w:r w:rsidR="000C52A6" w:rsidRPr="4A2F6308">
        <w:rPr>
          <w:rFonts w:ascii="Verdana" w:hAnsi="Verdana"/>
        </w:rPr>
        <w:t xml:space="preserve"> Journey Maps templates: </w:t>
      </w:r>
      <w:hyperlink r:id="rId31" w:anchor="infoart:proj=0&amp;new=CustomerJourneyMaps">
        <w:r w:rsidR="000C52A6" w:rsidRPr="4A2F6308">
          <w:rPr>
            <w:rStyle w:val="Hyperlink"/>
            <w:rFonts w:ascii="Verdana" w:hAnsi="Verdana"/>
          </w:rPr>
          <w:t>https://online.visual-paradigm.com/drive/#infoart:proj=0&amp;new=CustomerJourneyMaps</w:t>
        </w:r>
      </w:hyperlink>
    </w:p>
    <w:p w14:paraId="3DC9B4B6" w14:textId="33FACE08" w:rsidR="4F8EA1F1" w:rsidRDefault="4F8EA1F1" w:rsidP="76E7BA84">
      <w:pPr>
        <w:rPr>
          <w:rFonts w:ascii="Verdana" w:eastAsia="Verdana" w:hAnsi="Verdana" w:cs="Verdana"/>
        </w:rPr>
      </w:pPr>
      <w:r w:rsidRPr="76E7BA84">
        <w:rPr>
          <w:rFonts w:ascii="Verdana" w:eastAsia="Verdana" w:hAnsi="Verdana" w:cs="Verdana"/>
        </w:rPr>
        <w:t xml:space="preserve">Visual Paradigm Online, </w:t>
      </w:r>
      <w:r w:rsidRPr="76E7BA84">
        <w:rPr>
          <w:rFonts w:ascii="Verdana" w:eastAsia="Verdana" w:hAnsi="Verdana" w:cs="Verdana"/>
          <w:i/>
          <w:iCs/>
        </w:rPr>
        <w:t xml:space="preserve">Understand Customer Journey Map. </w:t>
      </w:r>
      <w:r w:rsidRPr="76E7BA84">
        <w:rPr>
          <w:rFonts w:ascii="Verdana" w:eastAsia="Verdana" w:hAnsi="Verdana" w:cs="Verdana"/>
        </w:rPr>
        <w:t>Accessed on: Oct. 6, 2021. [Online]. Available:</w:t>
      </w:r>
      <w:r w:rsidRPr="76E7BA84">
        <w:rPr>
          <w:rFonts w:ascii="Verdana" w:eastAsia="Verdana" w:hAnsi="Verdana" w:cs="Verdana"/>
          <w:i/>
          <w:iCs/>
        </w:rPr>
        <w:t xml:space="preserve"> </w:t>
      </w:r>
      <w:r w:rsidRPr="76E7BA84">
        <w:rPr>
          <w:rFonts w:ascii="Verdana" w:eastAsia="Verdana" w:hAnsi="Verdana" w:cs="Verdana"/>
        </w:rPr>
        <w:t>https://online.visual-paradigm.com/app/diagrams/#infoart:proj=0&amp;type=CustomerJourneyMaps&amp;gallery=/repository/66b47699-b306-44d0-8fc6-5160aedb4be2.xml&amp;name=Understand%20Customer%20Journey%20Map</w:t>
      </w:r>
    </w:p>
    <w:p w14:paraId="6A389D96" w14:textId="2991021F" w:rsidR="76E7BA84" w:rsidRDefault="491A0FD5" w:rsidP="3D539B4D">
      <w:pPr>
        <w:rPr>
          <w:rFonts w:ascii="Verdana" w:hAnsi="Verdana"/>
        </w:rPr>
      </w:pPr>
      <w:r w:rsidRPr="3D539B4D">
        <w:rPr>
          <w:rFonts w:ascii="Verdana" w:hAnsi="Verdana"/>
        </w:rPr>
        <w:t xml:space="preserve">Empathy Map template: </w:t>
      </w:r>
    </w:p>
    <w:p w14:paraId="7EC1C3EA" w14:textId="4CFDA0CF" w:rsidR="76E7BA84" w:rsidRDefault="491A0FD5" w:rsidP="76E7BA84">
      <w:pPr>
        <w:rPr>
          <w:rFonts w:ascii="Verdana" w:hAnsi="Verdana"/>
        </w:rPr>
      </w:pPr>
      <w:r w:rsidRPr="3D539B4D">
        <w:rPr>
          <w:rFonts w:ascii="Verdana" w:hAnsi="Verdana"/>
        </w:rPr>
        <w:t>https://www.invisionapp.com/freehand/templates/detail/empathy-map-template</w:t>
      </w:r>
    </w:p>
    <w:p w14:paraId="44AC22B4" w14:textId="138EAB12" w:rsidR="00BF1F5C" w:rsidRDefault="128EE0C9" w:rsidP="58837785">
      <w:pPr>
        <w:rPr>
          <w:rFonts w:ascii="Verdana" w:hAnsi="Verdana"/>
        </w:rPr>
      </w:pPr>
      <w:r w:rsidRPr="72561922">
        <w:rPr>
          <w:rFonts w:ascii="Verdana" w:hAnsi="Verdana"/>
        </w:rPr>
        <w:t xml:space="preserve">User Persona Template: </w:t>
      </w:r>
      <w:hyperlink r:id="rId32" w:history="1">
        <w:r w:rsidR="00944A88" w:rsidRPr="00635820">
          <w:rPr>
            <w:rStyle w:val="Hyperlink"/>
            <w:rFonts w:ascii="Verdana" w:hAnsi="Verdana"/>
          </w:rPr>
          <w:t>https://xtensio.com/user-persona-template/</w:t>
        </w:r>
      </w:hyperlink>
    </w:p>
    <w:p w14:paraId="21656F1A" w14:textId="77777777" w:rsidR="00944A88" w:rsidRDefault="00944A88" w:rsidP="58837785">
      <w:pPr>
        <w:rPr>
          <w:rFonts w:ascii="Verdana" w:hAnsi="Verdana"/>
        </w:rPr>
      </w:pPr>
    </w:p>
    <w:p w14:paraId="4341AA3A" w14:textId="1C31684E" w:rsidR="000C52A6" w:rsidRDefault="000C52A6" w:rsidP="58837785">
      <w:pPr>
        <w:rPr>
          <w:rFonts w:ascii="Verdana" w:hAnsi="Verdana"/>
        </w:rPr>
      </w:pPr>
    </w:p>
    <w:p w14:paraId="0A78F1B1" w14:textId="24011696" w:rsidR="00A602FA" w:rsidRDefault="00A602FA" w:rsidP="0958CC11">
      <w:pPr>
        <w:rPr>
          <w:rFonts w:ascii="Verdana" w:hAnsi="Verdana"/>
        </w:rPr>
      </w:pPr>
    </w:p>
    <w:p w14:paraId="5392816B" w14:textId="77777777" w:rsidR="00224DE7" w:rsidRDefault="00224DE7" w:rsidP="0958CC11">
      <w:pPr>
        <w:rPr>
          <w:rFonts w:ascii="Verdana" w:hAnsi="Verdana"/>
        </w:rPr>
      </w:pPr>
    </w:p>
    <w:p w14:paraId="4736BB1B" w14:textId="77777777" w:rsidR="00224DE7" w:rsidRDefault="00224DE7" w:rsidP="0958CC11">
      <w:pPr>
        <w:rPr>
          <w:rFonts w:ascii="Verdana" w:hAnsi="Verdana"/>
        </w:rPr>
      </w:pPr>
    </w:p>
    <w:p w14:paraId="4768EBD5" w14:textId="77777777" w:rsidR="00224DE7" w:rsidRDefault="00224DE7" w:rsidP="0958CC11">
      <w:pPr>
        <w:rPr>
          <w:rFonts w:ascii="Verdana" w:hAnsi="Verdana"/>
        </w:rPr>
      </w:pPr>
    </w:p>
    <w:p w14:paraId="7C482092" w14:textId="77777777" w:rsidR="00224DE7" w:rsidRDefault="00224DE7" w:rsidP="0958CC11">
      <w:pPr>
        <w:rPr>
          <w:rFonts w:ascii="Verdana" w:hAnsi="Verdana"/>
        </w:rPr>
      </w:pPr>
    </w:p>
    <w:p w14:paraId="59408FA5" w14:textId="77777777" w:rsidR="00224DE7" w:rsidRDefault="00224DE7" w:rsidP="0958CC11">
      <w:pPr>
        <w:rPr>
          <w:rFonts w:ascii="Verdana" w:hAnsi="Verdana"/>
        </w:rPr>
      </w:pPr>
    </w:p>
    <w:p w14:paraId="7B9B64AB" w14:textId="77777777" w:rsidR="00224DE7" w:rsidRDefault="00224DE7" w:rsidP="0958CC11">
      <w:pPr>
        <w:rPr>
          <w:rFonts w:ascii="Verdana" w:hAnsi="Verdana"/>
        </w:rPr>
      </w:pPr>
    </w:p>
    <w:p w14:paraId="13C2BC68" w14:textId="77777777" w:rsidR="00224DE7" w:rsidRDefault="00224DE7" w:rsidP="0958CC11">
      <w:pPr>
        <w:rPr>
          <w:rFonts w:ascii="Verdana" w:hAnsi="Verdana"/>
        </w:rPr>
      </w:pPr>
    </w:p>
    <w:p w14:paraId="3318BFD5" w14:textId="77777777" w:rsidR="00224DE7" w:rsidRPr="00170890" w:rsidRDefault="00224DE7" w:rsidP="0958CC11">
      <w:pPr>
        <w:rPr>
          <w:rFonts w:ascii="Verdana" w:hAnsi="Verdana"/>
        </w:rPr>
      </w:pPr>
    </w:p>
    <w:p w14:paraId="7D70B8F1" w14:textId="7AD13386" w:rsidR="0958CC11" w:rsidRPr="00170890" w:rsidRDefault="0958CC11" w:rsidP="0958CC11">
      <w:pPr>
        <w:rPr>
          <w:rFonts w:ascii="Verdana" w:hAnsi="Verdana"/>
        </w:rPr>
      </w:pPr>
    </w:p>
    <w:p w14:paraId="2FCC9938" w14:textId="224A16CD" w:rsidR="0958CC11" w:rsidRPr="00170890" w:rsidRDefault="0958CC11" w:rsidP="0958CC11">
      <w:pPr>
        <w:rPr>
          <w:rFonts w:ascii="Verdana" w:hAnsi="Verdana"/>
        </w:rPr>
      </w:pPr>
    </w:p>
    <w:p w14:paraId="24C927E1" w14:textId="5887AB5A" w:rsidR="0958CC11" w:rsidRPr="00170890" w:rsidRDefault="0958CC11" w:rsidP="0958CC11">
      <w:pPr>
        <w:rPr>
          <w:rFonts w:ascii="Verdana" w:hAnsi="Verdana"/>
        </w:rPr>
      </w:pPr>
    </w:p>
    <w:p w14:paraId="7AFD8D87" w14:textId="2069649F" w:rsidR="0958CC11" w:rsidRPr="00170890" w:rsidRDefault="0958CC11" w:rsidP="0958CC11">
      <w:pPr>
        <w:rPr>
          <w:rFonts w:ascii="Verdana" w:hAnsi="Verdana"/>
        </w:rPr>
      </w:pPr>
    </w:p>
    <w:p w14:paraId="03F709DC" w14:textId="1F330F59" w:rsidR="1DFA297B" w:rsidRPr="00170890" w:rsidRDefault="1DFA297B" w:rsidP="1DFA297B">
      <w:pPr>
        <w:rPr>
          <w:rFonts w:ascii="Verdana" w:hAnsi="Verdana"/>
        </w:rPr>
      </w:pPr>
    </w:p>
    <w:p w14:paraId="6033A902" w14:textId="621773D7" w:rsidR="1DFA297B" w:rsidRPr="00170890" w:rsidRDefault="1DFA297B" w:rsidP="1DFA297B">
      <w:pPr>
        <w:rPr>
          <w:rFonts w:ascii="Verdana" w:hAnsi="Verdana"/>
        </w:rPr>
      </w:pPr>
    </w:p>
    <w:p w14:paraId="005517D0" w14:textId="745D188A" w:rsidR="2CEAAA2C" w:rsidRPr="00170890" w:rsidRDefault="2CEAAA2C" w:rsidP="1387DF88">
      <w:pPr>
        <w:rPr>
          <w:rFonts w:ascii="Verdana" w:hAnsi="Verdana"/>
        </w:rPr>
      </w:pPr>
    </w:p>
    <w:sectPr w:rsidR="2CEAAA2C" w:rsidRPr="00170890">
      <w:footerReference w:type="default" r:id="rId3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97B76" w14:textId="77777777" w:rsidR="00A02E57" w:rsidRDefault="00A02E57" w:rsidP="00C6554A">
      <w:pPr>
        <w:spacing w:before="0" w:after="0" w:line="240" w:lineRule="auto"/>
      </w:pPr>
      <w:r>
        <w:separator/>
      </w:r>
    </w:p>
  </w:endnote>
  <w:endnote w:type="continuationSeparator" w:id="0">
    <w:p w14:paraId="4DD50007" w14:textId="77777777" w:rsidR="00A02E57" w:rsidRDefault="00A02E57" w:rsidP="00C6554A">
      <w:pPr>
        <w:spacing w:before="0" w:after="0" w:line="240" w:lineRule="auto"/>
      </w:pPr>
      <w:r>
        <w:continuationSeparator/>
      </w:r>
    </w:p>
  </w:endnote>
  <w:endnote w:type="continuationNotice" w:id="1">
    <w:p w14:paraId="5BABB93B" w14:textId="77777777" w:rsidR="00A02E57" w:rsidRDefault="00A02E5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GMinchoE">
    <w:altName w:val="HG明朝E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40046" w14:textId="77777777" w:rsidR="00F94416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FF384" w14:textId="77777777" w:rsidR="00A02E57" w:rsidRDefault="00A02E57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E65C082" w14:textId="77777777" w:rsidR="00A02E57" w:rsidRDefault="00A02E57" w:rsidP="00C6554A">
      <w:pPr>
        <w:spacing w:before="0" w:after="0" w:line="240" w:lineRule="auto"/>
      </w:pPr>
      <w:r>
        <w:continuationSeparator/>
      </w:r>
    </w:p>
  </w:footnote>
  <w:footnote w:type="continuationNotice" w:id="1">
    <w:p w14:paraId="78C64744" w14:textId="77777777" w:rsidR="00A02E57" w:rsidRDefault="00A02E57">
      <w:pPr>
        <w:spacing w:before="0"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R0SdZSrFOF/fg1" id="NQjpQRHB"/>
    <int:WordHash hashCode="/NgTtvn0dvjNZH" id="3WvHxZsY"/>
    <int:WordHash hashCode="aEpl2Z1IFC/im6" id="P8JDsS+9"/>
    <int:WordHash hashCode="fPhxDRTn1pkb2I" id="RjeIhjtw"/>
    <int:WordHash hashCode="M6Rn9He7cREJfB" id="9+wegrLl"/>
    <int:WordHash hashCode="e0dMsLOcF3PXGS" id="LiIIzpfJ"/>
    <int:WordHash hashCode="jN4+a2383u/7bp" id="ZYzo81fs"/>
    <int:WordHash hashCode="aKQJoyjUYeONGz" id="fdF2/01V"/>
  </int:Manifest>
  <int:Observations>
    <int:Content id="NQjpQRHB">
      <int:Rejection type="AugLoop_Text_Critique"/>
    </int:Content>
    <int:Content id="3WvHxZsY">
      <int:Rejection type="LegacyProofing"/>
    </int:Content>
    <int:Content id="P8JDsS+9">
      <int:Rejection type="AugLoop_Text_Critique"/>
    </int:Content>
    <int:Content id="RjeIhjtw">
      <int:Rejection type="AugLoop_Text_Critique"/>
    </int:Content>
    <int:Content id="9+wegrLl">
      <int:Rejection type="AugLoop_Text_Critique"/>
    </int:Content>
    <int:Content id="LiIIzpfJ">
      <int:Rejection type="AugLoop_Text_Critique"/>
    </int:Content>
    <int:Content id="ZYzo81fs">
      <int:Rejection type="LegacyProofing"/>
    </int:Content>
    <int:Content id="fdF2/01V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2F75E22"/>
    <w:multiLevelType w:val="hybridMultilevel"/>
    <w:tmpl w:val="FFFFFFFF"/>
    <w:lvl w:ilvl="0" w:tplc="1D0CC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A0A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A691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D82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ACD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9693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500B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74C4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36F5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E67BE"/>
    <w:multiLevelType w:val="hybridMultilevel"/>
    <w:tmpl w:val="FFFFFFFF"/>
    <w:lvl w:ilvl="0" w:tplc="4308DF16">
      <w:start w:val="1"/>
      <w:numFmt w:val="decimal"/>
      <w:lvlText w:val="%1."/>
      <w:lvlJc w:val="left"/>
      <w:pPr>
        <w:ind w:left="720" w:hanging="360"/>
      </w:pPr>
    </w:lvl>
    <w:lvl w:ilvl="1" w:tplc="F36655C6">
      <w:start w:val="1"/>
      <w:numFmt w:val="lowerLetter"/>
      <w:lvlText w:val="%2."/>
      <w:lvlJc w:val="left"/>
      <w:pPr>
        <w:ind w:left="1440" w:hanging="360"/>
      </w:pPr>
    </w:lvl>
    <w:lvl w:ilvl="2" w:tplc="E3F4A930">
      <w:start w:val="1"/>
      <w:numFmt w:val="lowerRoman"/>
      <w:lvlText w:val="%3."/>
      <w:lvlJc w:val="right"/>
      <w:pPr>
        <w:ind w:left="2160" w:hanging="180"/>
      </w:pPr>
    </w:lvl>
    <w:lvl w:ilvl="3" w:tplc="0DDE3FA8">
      <w:start w:val="1"/>
      <w:numFmt w:val="decimal"/>
      <w:lvlText w:val="%4."/>
      <w:lvlJc w:val="left"/>
      <w:pPr>
        <w:ind w:left="2880" w:hanging="360"/>
      </w:pPr>
    </w:lvl>
    <w:lvl w:ilvl="4" w:tplc="986041D0">
      <w:start w:val="1"/>
      <w:numFmt w:val="lowerLetter"/>
      <w:lvlText w:val="%5."/>
      <w:lvlJc w:val="left"/>
      <w:pPr>
        <w:ind w:left="3600" w:hanging="360"/>
      </w:pPr>
    </w:lvl>
    <w:lvl w:ilvl="5" w:tplc="39E0AAEC">
      <w:start w:val="1"/>
      <w:numFmt w:val="lowerRoman"/>
      <w:lvlText w:val="%6."/>
      <w:lvlJc w:val="right"/>
      <w:pPr>
        <w:ind w:left="4320" w:hanging="180"/>
      </w:pPr>
    </w:lvl>
    <w:lvl w:ilvl="6" w:tplc="B5B0A6C6">
      <w:start w:val="1"/>
      <w:numFmt w:val="decimal"/>
      <w:lvlText w:val="%7."/>
      <w:lvlJc w:val="left"/>
      <w:pPr>
        <w:ind w:left="5040" w:hanging="360"/>
      </w:pPr>
    </w:lvl>
    <w:lvl w:ilvl="7" w:tplc="9642F298">
      <w:start w:val="1"/>
      <w:numFmt w:val="lowerLetter"/>
      <w:lvlText w:val="%8."/>
      <w:lvlJc w:val="left"/>
      <w:pPr>
        <w:ind w:left="5760" w:hanging="360"/>
      </w:pPr>
    </w:lvl>
    <w:lvl w:ilvl="8" w:tplc="54DCF67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05382"/>
    <w:multiLevelType w:val="hybridMultilevel"/>
    <w:tmpl w:val="FFFFFFFF"/>
    <w:lvl w:ilvl="0" w:tplc="D1008A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A497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05B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C21B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A249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6675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2A6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B429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2CCE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46A4F"/>
    <w:multiLevelType w:val="hybridMultilevel"/>
    <w:tmpl w:val="FFFFFFFF"/>
    <w:lvl w:ilvl="0" w:tplc="645A4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5810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D8B2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36C1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9435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BAA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40D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983E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1A3C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32BE1"/>
    <w:multiLevelType w:val="hybridMultilevel"/>
    <w:tmpl w:val="1D5249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22DE8"/>
    <w:multiLevelType w:val="hybridMultilevel"/>
    <w:tmpl w:val="BF3CDA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6087F"/>
    <w:multiLevelType w:val="hybridMultilevel"/>
    <w:tmpl w:val="303CFEAC"/>
    <w:lvl w:ilvl="0" w:tplc="4724C22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B78C1338">
      <w:start w:val="1"/>
      <w:numFmt w:val="lowerLetter"/>
      <w:lvlText w:val="%2."/>
      <w:lvlJc w:val="left"/>
      <w:pPr>
        <w:ind w:left="1440" w:hanging="360"/>
      </w:pPr>
    </w:lvl>
    <w:lvl w:ilvl="2" w:tplc="A678B376">
      <w:start w:val="1"/>
      <w:numFmt w:val="lowerRoman"/>
      <w:lvlText w:val="%3."/>
      <w:lvlJc w:val="right"/>
      <w:pPr>
        <w:ind w:left="2160" w:hanging="180"/>
      </w:pPr>
    </w:lvl>
    <w:lvl w:ilvl="3" w:tplc="BEF8D75C">
      <w:start w:val="1"/>
      <w:numFmt w:val="decimal"/>
      <w:lvlText w:val="%4."/>
      <w:lvlJc w:val="left"/>
      <w:pPr>
        <w:ind w:left="2880" w:hanging="360"/>
      </w:pPr>
      <w:rPr>
        <w:rFonts w:ascii="Verdana" w:hAnsi="Verdana" w:hint="default"/>
        <w:b/>
        <w:bCs/>
      </w:rPr>
    </w:lvl>
    <w:lvl w:ilvl="4" w:tplc="6BCA9D52">
      <w:start w:val="1"/>
      <w:numFmt w:val="lowerLetter"/>
      <w:lvlText w:val="%5."/>
      <w:lvlJc w:val="left"/>
      <w:pPr>
        <w:ind w:left="3600" w:hanging="360"/>
      </w:pPr>
    </w:lvl>
    <w:lvl w:ilvl="5" w:tplc="004E1932">
      <w:start w:val="1"/>
      <w:numFmt w:val="lowerRoman"/>
      <w:lvlText w:val="%6."/>
      <w:lvlJc w:val="right"/>
      <w:pPr>
        <w:ind w:left="4320" w:hanging="180"/>
      </w:pPr>
    </w:lvl>
    <w:lvl w:ilvl="6" w:tplc="E69C9A9E">
      <w:start w:val="1"/>
      <w:numFmt w:val="decimal"/>
      <w:lvlText w:val="%7."/>
      <w:lvlJc w:val="left"/>
      <w:pPr>
        <w:ind w:left="5040" w:hanging="360"/>
      </w:pPr>
    </w:lvl>
    <w:lvl w:ilvl="7" w:tplc="09A42522">
      <w:start w:val="1"/>
      <w:numFmt w:val="lowerLetter"/>
      <w:lvlText w:val="%8."/>
      <w:lvlJc w:val="left"/>
      <w:pPr>
        <w:ind w:left="5760" w:hanging="360"/>
      </w:pPr>
    </w:lvl>
    <w:lvl w:ilvl="8" w:tplc="D79C32F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C1E56"/>
    <w:multiLevelType w:val="hybridMultilevel"/>
    <w:tmpl w:val="F8FECBC0"/>
    <w:lvl w:ilvl="0" w:tplc="34F0626C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CB6C87BA">
      <w:start w:val="1"/>
      <w:numFmt w:val="lowerLetter"/>
      <w:lvlText w:val="%2."/>
      <w:lvlJc w:val="left"/>
      <w:pPr>
        <w:ind w:left="1440" w:hanging="360"/>
      </w:pPr>
    </w:lvl>
    <w:lvl w:ilvl="2" w:tplc="7F9C2C0E">
      <w:start w:val="1"/>
      <w:numFmt w:val="lowerRoman"/>
      <w:lvlText w:val="%3."/>
      <w:lvlJc w:val="right"/>
      <w:pPr>
        <w:ind w:left="2160" w:hanging="180"/>
      </w:pPr>
    </w:lvl>
    <w:lvl w:ilvl="3" w:tplc="97AAD082">
      <w:start w:val="1"/>
      <w:numFmt w:val="decimal"/>
      <w:lvlText w:val="%4."/>
      <w:lvlJc w:val="left"/>
      <w:pPr>
        <w:ind w:left="2880" w:hanging="360"/>
      </w:pPr>
    </w:lvl>
    <w:lvl w:ilvl="4" w:tplc="A35C72B0">
      <w:start w:val="1"/>
      <w:numFmt w:val="lowerLetter"/>
      <w:lvlText w:val="%5."/>
      <w:lvlJc w:val="left"/>
      <w:pPr>
        <w:ind w:left="3600" w:hanging="360"/>
      </w:pPr>
    </w:lvl>
    <w:lvl w:ilvl="5" w:tplc="5DA4DECC">
      <w:start w:val="1"/>
      <w:numFmt w:val="lowerRoman"/>
      <w:lvlText w:val="%6."/>
      <w:lvlJc w:val="right"/>
      <w:pPr>
        <w:ind w:left="4320" w:hanging="180"/>
      </w:pPr>
    </w:lvl>
    <w:lvl w:ilvl="6" w:tplc="CE261A86">
      <w:start w:val="1"/>
      <w:numFmt w:val="decimal"/>
      <w:lvlText w:val="%7."/>
      <w:lvlJc w:val="left"/>
      <w:pPr>
        <w:ind w:left="5040" w:hanging="360"/>
      </w:pPr>
    </w:lvl>
    <w:lvl w:ilvl="7" w:tplc="E7846D8A">
      <w:start w:val="1"/>
      <w:numFmt w:val="lowerLetter"/>
      <w:lvlText w:val="%8."/>
      <w:lvlJc w:val="left"/>
      <w:pPr>
        <w:ind w:left="5760" w:hanging="360"/>
      </w:pPr>
    </w:lvl>
    <w:lvl w:ilvl="8" w:tplc="BB9CE81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A92AB4"/>
    <w:multiLevelType w:val="hybridMultilevel"/>
    <w:tmpl w:val="FFFFFFFF"/>
    <w:lvl w:ilvl="0" w:tplc="EB70D0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6AED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6E22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78B7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B296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1247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FEFE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66BC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2403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0D0F5C"/>
    <w:multiLevelType w:val="hybridMultilevel"/>
    <w:tmpl w:val="54A0EF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7A3E27"/>
    <w:multiLevelType w:val="hybridMultilevel"/>
    <w:tmpl w:val="7DFC8C64"/>
    <w:lvl w:ilvl="0" w:tplc="40986C9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C53B6"/>
    <w:multiLevelType w:val="hybridMultilevel"/>
    <w:tmpl w:val="B3A099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48128F"/>
    <w:multiLevelType w:val="multilevel"/>
    <w:tmpl w:val="616E38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927A61"/>
    <w:multiLevelType w:val="hybridMultilevel"/>
    <w:tmpl w:val="FFFFFFFF"/>
    <w:lvl w:ilvl="0" w:tplc="7B2E36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881F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4E16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2413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BE0F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4A3A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2CBE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0F6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400B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FE1691"/>
    <w:multiLevelType w:val="hybridMultilevel"/>
    <w:tmpl w:val="C7546D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225E6D"/>
    <w:multiLevelType w:val="hybridMultilevel"/>
    <w:tmpl w:val="FFFFFFFF"/>
    <w:lvl w:ilvl="0" w:tplc="8B9E9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462D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08A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C499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9603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ECC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52E2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7EA1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F8C4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5254FF"/>
    <w:multiLevelType w:val="hybridMultilevel"/>
    <w:tmpl w:val="DDAEE32E"/>
    <w:lvl w:ilvl="0" w:tplc="33BAE4A2">
      <w:start w:val="1"/>
      <w:numFmt w:val="bullet"/>
      <w:lvlText w:val="-"/>
      <w:lvlJc w:val="left"/>
      <w:pPr>
        <w:ind w:left="1080" w:hanging="360"/>
      </w:pPr>
      <w:rPr>
        <w:rFonts w:ascii="Verdana" w:eastAsiaTheme="minorHAnsi" w:hAnsi="Verdana" w:cs="Calibri" w:hint="default"/>
        <w:b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6C14FE8"/>
    <w:multiLevelType w:val="multilevel"/>
    <w:tmpl w:val="5EF2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D42ABE"/>
    <w:multiLevelType w:val="hybridMultilevel"/>
    <w:tmpl w:val="EF064A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4D7474"/>
    <w:multiLevelType w:val="multilevel"/>
    <w:tmpl w:val="C3041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046DA6"/>
    <w:multiLevelType w:val="hybridMultilevel"/>
    <w:tmpl w:val="C9B0EEC6"/>
    <w:lvl w:ilvl="0" w:tplc="B38A34F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BF25DD4">
      <w:start w:val="1"/>
      <w:numFmt w:val="lowerLetter"/>
      <w:lvlText w:val="%2."/>
      <w:lvlJc w:val="left"/>
      <w:pPr>
        <w:ind w:left="1440" w:hanging="360"/>
      </w:pPr>
    </w:lvl>
    <w:lvl w:ilvl="2" w:tplc="142E85F4">
      <w:start w:val="1"/>
      <w:numFmt w:val="lowerRoman"/>
      <w:lvlText w:val="%3."/>
      <w:lvlJc w:val="right"/>
      <w:pPr>
        <w:ind w:left="2160" w:hanging="180"/>
      </w:pPr>
    </w:lvl>
    <w:lvl w:ilvl="3" w:tplc="6CB01C1A">
      <w:start w:val="1"/>
      <w:numFmt w:val="decimal"/>
      <w:lvlText w:val="%4."/>
      <w:lvlJc w:val="left"/>
      <w:pPr>
        <w:ind w:left="2880" w:hanging="360"/>
      </w:pPr>
    </w:lvl>
    <w:lvl w:ilvl="4" w:tplc="6074BABE">
      <w:start w:val="1"/>
      <w:numFmt w:val="lowerLetter"/>
      <w:lvlText w:val="%5."/>
      <w:lvlJc w:val="left"/>
      <w:pPr>
        <w:ind w:left="3600" w:hanging="360"/>
      </w:pPr>
    </w:lvl>
    <w:lvl w:ilvl="5" w:tplc="B5A2A332">
      <w:start w:val="1"/>
      <w:numFmt w:val="lowerRoman"/>
      <w:lvlText w:val="%6."/>
      <w:lvlJc w:val="right"/>
      <w:pPr>
        <w:ind w:left="4320" w:hanging="180"/>
      </w:pPr>
    </w:lvl>
    <w:lvl w:ilvl="6" w:tplc="46B88DCC">
      <w:start w:val="1"/>
      <w:numFmt w:val="decimal"/>
      <w:lvlText w:val="%7."/>
      <w:lvlJc w:val="left"/>
      <w:pPr>
        <w:ind w:left="5040" w:hanging="360"/>
      </w:pPr>
    </w:lvl>
    <w:lvl w:ilvl="7" w:tplc="76CE1F3E">
      <w:start w:val="1"/>
      <w:numFmt w:val="lowerLetter"/>
      <w:lvlText w:val="%8."/>
      <w:lvlJc w:val="left"/>
      <w:pPr>
        <w:ind w:left="5760" w:hanging="360"/>
      </w:pPr>
    </w:lvl>
    <w:lvl w:ilvl="8" w:tplc="14EAD14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BD0604"/>
    <w:multiLevelType w:val="multilevel"/>
    <w:tmpl w:val="EA0EDE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AF5CAC"/>
    <w:multiLevelType w:val="multilevel"/>
    <w:tmpl w:val="DE260D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8B619C"/>
    <w:multiLevelType w:val="multilevel"/>
    <w:tmpl w:val="AC4C8F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104E5A"/>
    <w:multiLevelType w:val="multilevel"/>
    <w:tmpl w:val="350A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DA6247"/>
    <w:multiLevelType w:val="hybridMultilevel"/>
    <w:tmpl w:val="F230D2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EF713D"/>
    <w:multiLevelType w:val="hybridMultilevel"/>
    <w:tmpl w:val="FFFFFFFF"/>
    <w:lvl w:ilvl="0" w:tplc="04C2C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20E0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DCE8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BC98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B859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2053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8C35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8E3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98C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055C78"/>
    <w:multiLevelType w:val="multilevel"/>
    <w:tmpl w:val="44D62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1B0773"/>
    <w:multiLevelType w:val="hybridMultilevel"/>
    <w:tmpl w:val="FE082E12"/>
    <w:lvl w:ilvl="0" w:tplc="C3D666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F52520"/>
    <w:multiLevelType w:val="multilevel"/>
    <w:tmpl w:val="FDC4DB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043C20"/>
    <w:multiLevelType w:val="hybridMultilevel"/>
    <w:tmpl w:val="DF3E10EC"/>
    <w:lvl w:ilvl="0" w:tplc="A1106FF2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bCs/>
      </w:rPr>
    </w:lvl>
    <w:lvl w:ilvl="1" w:tplc="19727752">
      <w:start w:val="1"/>
      <w:numFmt w:val="lowerLetter"/>
      <w:lvlText w:val="%2."/>
      <w:lvlJc w:val="left"/>
      <w:pPr>
        <w:ind w:left="1440" w:hanging="360"/>
      </w:pPr>
    </w:lvl>
    <w:lvl w:ilvl="2" w:tplc="102A5C0A">
      <w:start w:val="1"/>
      <w:numFmt w:val="lowerRoman"/>
      <w:lvlText w:val="%3."/>
      <w:lvlJc w:val="right"/>
      <w:pPr>
        <w:ind w:left="2160" w:hanging="180"/>
      </w:pPr>
    </w:lvl>
    <w:lvl w:ilvl="3" w:tplc="65864A96">
      <w:start w:val="1"/>
      <w:numFmt w:val="decimal"/>
      <w:lvlText w:val="%4."/>
      <w:lvlJc w:val="left"/>
      <w:pPr>
        <w:ind w:left="2880" w:hanging="360"/>
      </w:pPr>
    </w:lvl>
    <w:lvl w:ilvl="4" w:tplc="D6004900">
      <w:start w:val="1"/>
      <w:numFmt w:val="lowerLetter"/>
      <w:lvlText w:val="%5."/>
      <w:lvlJc w:val="left"/>
      <w:pPr>
        <w:ind w:left="3600" w:hanging="360"/>
      </w:pPr>
    </w:lvl>
    <w:lvl w:ilvl="5" w:tplc="0CD6B7A4">
      <w:start w:val="1"/>
      <w:numFmt w:val="lowerRoman"/>
      <w:lvlText w:val="%6."/>
      <w:lvlJc w:val="right"/>
      <w:pPr>
        <w:ind w:left="4320" w:hanging="180"/>
      </w:pPr>
    </w:lvl>
    <w:lvl w:ilvl="6" w:tplc="8264C6C0">
      <w:start w:val="1"/>
      <w:numFmt w:val="decimal"/>
      <w:lvlText w:val="%7."/>
      <w:lvlJc w:val="left"/>
      <w:pPr>
        <w:ind w:left="5040" w:hanging="360"/>
      </w:pPr>
    </w:lvl>
    <w:lvl w:ilvl="7" w:tplc="6BCE33D0">
      <w:start w:val="1"/>
      <w:numFmt w:val="lowerLetter"/>
      <w:lvlText w:val="%8."/>
      <w:lvlJc w:val="left"/>
      <w:pPr>
        <w:ind w:left="5760" w:hanging="360"/>
      </w:pPr>
    </w:lvl>
    <w:lvl w:ilvl="8" w:tplc="0CB6E6B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D87BF1"/>
    <w:multiLevelType w:val="hybridMultilevel"/>
    <w:tmpl w:val="37B6A408"/>
    <w:lvl w:ilvl="0" w:tplc="B28AD6C8">
      <w:numFmt w:val="bullet"/>
      <w:lvlText w:val="-"/>
      <w:lvlJc w:val="left"/>
      <w:pPr>
        <w:ind w:left="1080" w:hanging="360"/>
      </w:pPr>
      <w:rPr>
        <w:rFonts w:ascii="Verdana" w:eastAsiaTheme="minorHAnsi" w:hAnsi="Verdana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CFE1760"/>
    <w:multiLevelType w:val="hybridMultilevel"/>
    <w:tmpl w:val="FFFFFFFF"/>
    <w:lvl w:ilvl="0" w:tplc="FE0826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700F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C48C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A1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CACA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8E5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5E3C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3ED6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F44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AF38D7"/>
    <w:multiLevelType w:val="hybridMultilevel"/>
    <w:tmpl w:val="FFFFFFFF"/>
    <w:lvl w:ilvl="0" w:tplc="8CFE97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1229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40AB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2EA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E87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2C4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40F3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6C9F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8682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181B3A"/>
    <w:multiLevelType w:val="hybridMultilevel"/>
    <w:tmpl w:val="D4D45E82"/>
    <w:lvl w:ilvl="0" w:tplc="304E9F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2"/>
  </w:num>
  <w:num w:numId="3">
    <w:abstractNumId w:val="1"/>
  </w:num>
  <w:num w:numId="4">
    <w:abstractNumId w:val="0"/>
  </w:num>
  <w:num w:numId="5">
    <w:abstractNumId w:val="19"/>
  </w:num>
  <w:num w:numId="6">
    <w:abstractNumId w:val="31"/>
  </w:num>
  <w:num w:numId="7">
    <w:abstractNumId w:val="14"/>
  </w:num>
  <w:num w:numId="8">
    <w:abstractNumId w:val="29"/>
  </w:num>
  <w:num w:numId="9">
    <w:abstractNumId w:val="26"/>
  </w:num>
  <w:num w:numId="10">
    <w:abstractNumId w:val="25"/>
  </w:num>
  <w:num w:numId="11">
    <w:abstractNumId w:val="21"/>
  </w:num>
  <w:num w:numId="12">
    <w:abstractNumId w:val="23"/>
  </w:num>
  <w:num w:numId="13">
    <w:abstractNumId w:val="24"/>
  </w:num>
  <w:num w:numId="14">
    <w:abstractNumId w:val="36"/>
  </w:num>
  <w:num w:numId="15">
    <w:abstractNumId w:val="11"/>
  </w:num>
  <w:num w:numId="16">
    <w:abstractNumId w:val="13"/>
  </w:num>
  <w:num w:numId="17">
    <w:abstractNumId w:val="30"/>
  </w:num>
  <w:num w:numId="18">
    <w:abstractNumId w:val="8"/>
  </w:num>
  <w:num w:numId="19">
    <w:abstractNumId w:val="32"/>
  </w:num>
  <w:num w:numId="20">
    <w:abstractNumId w:val="9"/>
  </w:num>
  <w:num w:numId="21">
    <w:abstractNumId w:val="12"/>
  </w:num>
  <w:num w:numId="22">
    <w:abstractNumId w:val="35"/>
  </w:num>
  <w:num w:numId="23">
    <w:abstractNumId w:val="27"/>
  </w:num>
  <w:num w:numId="24">
    <w:abstractNumId w:val="16"/>
  </w:num>
  <w:num w:numId="25">
    <w:abstractNumId w:val="10"/>
  </w:num>
  <w:num w:numId="26">
    <w:abstractNumId w:val="28"/>
  </w:num>
  <w:num w:numId="27">
    <w:abstractNumId w:val="4"/>
  </w:num>
  <w:num w:numId="28">
    <w:abstractNumId w:val="34"/>
  </w:num>
  <w:num w:numId="29">
    <w:abstractNumId w:val="18"/>
  </w:num>
  <w:num w:numId="30">
    <w:abstractNumId w:val="6"/>
  </w:num>
  <w:num w:numId="31">
    <w:abstractNumId w:val="20"/>
  </w:num>
  <w:num w:numId="32">
    <w:abstractNumId w:val="7"/>
  </w:num>
  <w:num w:numId="33">
    <w:abstractNumId w:val="5"/>
  </w:num>
  <w:num w:numId="34">
    <w:abstractNumId w:val="15"/>
  </w:num>
  <w:num w:numId="35">
    <w:abstractNumId w:val="2"/>
  </w:num>
  <w:num w:numId="36">
    <w:abstractNumId w:val="17"/>
  </w:num>
  <w:num w:numId="37">
    <w:abstractNumId w:val="3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39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044"/>
    <w:rsid w:val="00000071"/>
    <w:rsid w:val="00001D62"/>
    <w:rsid w:val="00001E12"/>
    <w:rsid w:val="000030E8"/>
    <w:rsid w:val="000031E2"/>
    <w:rsid w:val="00003AAC"/>
    <w:rsid w:val="00003BCB"/>
    <w:rsid w:val="00003FD8"/>
    <w:rsid w:val="000050D0"/>
    <w:rsid w:val="0000680E"/>
    <w:rsid w:val="00007927"/>
    <w:rsid w:val="000109B9"/>
    <w:rsid w:val="00010C5B"/>
    <w:rsid w:val="00011BCE"/>
    <w:rsid w:val="00013112"/>
    <w:rsid w:val="00013C31"/>
    <w:rsid w:val="00016244"/>
    <w:rsid w:val="00020FA3"/>
    <w:rsid w:val="0002196E"/>
    <w:rsid w:val="00021B2B"/>
    <w:rsid w:val="00025DC7"/>
    <w:rsid w:val="000269C6"/>
    <w:rsid w:val="00027E2E"/>
    <w:rsid w:val="000322E2"/>
    <w:rsid w:val="000326F5"/>
    <w:rsid w:val="0003325B"/>
    <w:rsid w:val="000344ED"/>
    <w:rsid w:val="0003579F"/>
    <w:rsid w:val="000374A0"/>
    <w:rsid w:val="00037909"/>
    <w:rsid w:val="00040052"/>
    <w:rsid w:val="00042B54"/>
    <w:rsid w:val="00042EC7"/>
    <w:rsid w:val="000459F1"/>
    <w:rsid w:val="00045FAE"/>
    <w:rsid w:val="00047C9E"/>
    <w:rsid w:val="0005035B"/>
    <w:rsid w:val="00050751"/>
    <w:rsid w:val="00050F85"/>
    <w:rsid w:val="000517EE"/>
    <w:rsid w:val="000523E6"/>
    <w:rsid w:val="0005313B"/>
    <w:rsid w:val="000578BA"/>
    <w:rsid w:val="000609BA"/>
    <w:rsid w:val="00060AAB"/>
    <w:rsid w:val="0006231C"/>
    <w:rsid w:val="00063D9B"/>
    <w:rsid w:val="0006520B"/>
    <w:rsid w:val="0006737F"/>
    <w:rsid w:val="00070DE4"/>
    <w:rsid w:val="00072A76"/>
    <w:rsid w:val="00074730"/>
    <w:rsid w:val="00074ECC"/>
    <w:rsid w:val="00074EDD"/>
    <w:rsid w:val="00075C42"/>
    <w:rsid w:val="00077408"/>
    <w:rsid w:val="00077450"/>
    <w:rsid w:val="00077F1D"/>
    <w:rsid w:val="00080FE9"/>
    <w:rsid w:val="00081FB7"/>
    <w:rsid w:val="000827A4"/>
    <w:rsid w:val="00083315"/>
    <w:rsid w:val="000849B6"/>
    <w:rsid w:val="00085DCD"/>
    <w:rsid w:val="00087EAB"/>
    <w:rsid w:val="0009073C"/>
    <w:rsid w:val="000927BE"/>
    <w:rsid w:val="000934BE"/>
    <w:rsid w:val="00093A4D"/>
    <w:rsid w:val="00094794"/>
    <w:rsid w:val="00095A61"/>
    <w:rsid w:val="00095C97"/>
    <w:rsid w:val="000A45CF"/>
    <w:rsid w:val="000A5077"/>
    <w:rsid w:val="000A6B76"/>
    <w:rsid w:val="000A7EE9"/>
    <w:rsid w:val="000B29A1"/>
    <w:rsid w:val="000B2EBC"/>
    <w:rsid w:val="000B33AA"/>
    <w:rsid w:val="000B6A80"/>
    <w:rsid w:val="000B6C75"/>
    <w:rsid w:val="000B7872"/>
    <w:rsid w:val="000C2E4B"/>
    <w:rsid w:val="000C3511"/>
    <w:rsid w:val="000C4169"/>
    <w:rsid w:val="000C4641"/>
    <w:rsid w:val="000C4E97"/>
    <w:rsid w:val="000C52A6"/>
    <w:rsid w:val="000C5411"/>
    <w:rsid w:val="000C66C0"/>
    <w:rsid w:val="000C7930"/>
    <w:rsid w:val="000D3895"/>
    <w:rsid w:val="000D5E68"/>
    <w:rsid w:val="000E0960"/>
    <w:rsid w:val="000E2193"/>
    <w:rsid w:val="000E34B7"/>
    <w:rsid w:val="000E6107"/>
    <w:rsid w:val="000F0B83"/>
    <w:rsid w:val="000F1AFB"/>
    <w:rsid w:val="000F2454"/>
    <w:rsid w:val="000F31C1"/>
    <w:rsid w:val="000F3750"/>
    <w:rsid w:val="000F51B8"/>
    <w:rsid w:val="000F5A33"/>
    <w:rsid w:val="000F787D"/>
    <w:rsid w:val="000F7A86"/>
    <w:rsid w:val="00101BC6"/>
    <w:rsid w:val="0010240E"/>
    <w:rsid w:val="0010295E"/>
    <w:rsid w:val="0010363B"/>
    <w:rsid w:val="0010510A"/>
    <w:rsid w:val="001062C1"/>
    <w:rsid w:val="00107339"/>
    <w:rsid w:val="001075A3"/>
    <w:rsid w:val="00107D71"/>
    <w:rsid w:val="001101C5"/>
    <w:rsid w:val="00110C11"/>
    <w:rsid w:val="001127D8"/>
    <w:rsid w:val="00112B61"/>
    <w:rsid w:val="00113BF2"/>
    <w:rsid w:val="00114044"/>
    <w:rsid w:val="00114412"/>
    <w:rsid w:val="00115652"/>
    <w:rsid w:val="001158E3"/>
    <w:rsid w:val="00116E23"/>
    <w:rsid w:val="001176DA"/>
    <w:rsid w:val="00120784"/>
    <w:rsid w:val="00120CE0"/>
    <w:rsid w:val="00120DE6"/>
    <w:rsid w:val="001218CB"/>
    <w:rsid w:val="00121C02"/>
    <w:rsid w:val="00122B3D"/>
    <w:rsid w:val="00123DD1"/>
    <w:rsid w:val="00124A3F"/>
    <w:rsid w:val="00125DFF"/>
    <w:rsid w:val="00126353"/>
    <w:rsid w:val="00127253"/>
    <w:rsid w:val="0012793E"/>
    <w:rsid w:val="00130B97"/>
    <w:rsid w:val="00130E7A"/>
    <w:rsid w:val="00132155"/>
    <w:rsid w:val="00132472"/>
    <w:rsid w:val="00132E37"/>
    <w:rsid w:val="001355CF"/>
    <w:rsid w:val="001356CD"/>
    <w:rsid w:val="00136A0D"/>
    <w:rsid w:val="00137D58"/>
    <w:rsid w:val="0014000C"/>
    <w:rsid w:val="001411B5"/>
    <w:rsid w:val="00141724"/>
    <w:rsid w:val="001448B4"/>
    <w:rsid w:val="00144E6A"/>
    <w:rsid w:val="00146744"/>
    <w:rsid w:val="00147726"/>
    <w:rsid w:val="001505EB"/>
    <w:rsid w:val="001526BD"/>
    <w:rsid w:val="0015286B"/>
    <w:rsid w:val="00153DEA"/>
    <w:rsid w:val="001579F7"/>
    <w:rsid w:val="00157FF5"/>
    <w:rsid w:val="0016035E"/>
    <w:rsid w:val="0016155A"/>
    <w:rsid w:val="00161AAE"/>
    <w:rsid w:val="00161C3B"/>
    <w:rsid w:val="00162068"/>
    <w:rsid w:val="0016215B"/>
    <w:rsid w:val="001647A5"/>
    <w:rsid w:val="00164C76"/>
    <w:rsid w:val="00164D1A"/>
    <w:rsid w:val="001659BE"/>
    <w:rsid w:val="0016601B"/>
    <w:rsid w:val="001668EF"/>
    <w:rsid w:val="00166D18"/>
    <w:rsid w:val="0016734A"/>
    <w:rsid w:val="001673EC"/>
    <w:rsid w:val="00170890"/>
    <w:rsid w:val="00172DD0"/>
    <w:rsid w:val="00173F10"/>
    <w:rsid w:val="00174855"/>
    <w:rsid w:val="001748EB"/>
    <w:rsid w:val="0017624C"/>
    <w:rsid w:val="001767EE"/>
    <w:rsid w:val="00180020"/>
    <w:rsid w:val="001805B3"/>
    <w:rsid w:val="00182B06"/>
    <w:rsid w:val="00183085"/>
    <w:rsid w:val="00183DE1"/>
    <w:rsid w:val="00184EDD"/>
    <w:rsid w:val="00191AB0"/>
    <w:rsid w:val="00195166"/>
    <w:rsid w:val="001957DF"/>
    <w:rsid w:val="00195A5B"/>
    <w:rsid w:val="00195A62"/>
    <w:rsid w:val="001976A6"/>
    <w:rsid w:val="001A1574"/>
    <w:rsid w:val="001A6833"/>
    <w:rsid w:val="001A6840"/>
    <w:rsid w:val="001A7566"/>
    <w:rsid w:val="001B04E9"/>
    <w:rsid w:val="001B094A"/>
    <w:rsid w:val="001B23C0"/>
    <w:rsid w:val="001B2A6F"/>
    <w:rsid w:val="001B5C1D"/>
    <w:rsid w:val="001C3045"/>
    <w:rsid w:val="001C57C9"/>
    <w:rsid w:val="001C5A9F"/>
    <w:rsid w:val="001C69B6"/>
    <w:rsid w:val="001C6A50"/>
    <w:rsid w:val="001C707D"/>
    <w:rsid w:val="001C770A"/>
    <w:rsid w:val="001C7A8B"/>
    <w:rsid w:val="001D1459"/>
    <w:rsid w:val="001D25F5"/>
    <w:rsid w:val="001D34F7"/>
    <w:rsid w:val="001D405D"/>
    <w:rsid w:val="001D46A6"/>
    <w:rsid w:val="001D4A34"/>
    <w:rsid w:val="001D7203"/>
    <w:rsid w:val="001D76E3"/>
    <w:rsid w:val="001E0F4E"/>
    <w:rsid w:val="001E29FD"/>
    <w:rsid w:val="001E4402"/>
    <w:rsid w:val="001E4E67"/>
    <w:rsid w:val="001E5B47"/>
    <w:rsid w:val="001E6B57"/>
    <w:rsid w:val="001E73AB"/>
    <w:rsid w:val="001E7CF2"/>
    <w:rsid w:val="001F0238"/>
    <w:rsid w:val="001F0430"/>
    <w:rsid w:val="001F0DEB"/>
    <w:rsid w:val="001F2541"/>
    <w:rsid w:val="001F3C75"/>
    <w:rsid w:val="001F3E3C"/>
    <w:rsid w:val="001F4B2C"/>
    <w:rsid w:val="001F4CC8"/>
    <w:rsid w:val="001F5EFD"/>
    <w:rsid w:val="001F6603"/>
    <w:rsid w:val="001F66D9"/>
    <w:rsid w:val="001F6D84"/>
    <w:rsid w:val="001F7C2B"/>
    <w:rsid w:val="002021A2"/>
    <w:rsid w:val="00204AB3"/>
    <w:rsid w:val="002059FB"/>
    <w:rsid w:val="002061DB"/>
    <w:rsid w:val="00207DC6"/>
    <w:rsid w:val="0021113E"/>
    <w:rsid w:val="00213753"/>
    <w:rsid w:val="002202F0"/>
    <w:rsid w:val="00220DEF"/>
    <w:rsid w:val="00222340"/>
    <w:rsid w:val="00222E8A"/>
    <w:rsid w:val="00223B89"/>
    <w:rsid w:val="002241E6"/>
    <w:rsid w:val="002248AE"/>
    <w:rsid w:val="00224DE7"/>
    <w:rsid w:val="0022552C"/>
    <w:rsid w:val="002256A9"/>
    <w:rsid w:val="00225883"/>
    <w:rsid w:val="00226045"/>
    <w:rsid w:val="00227F92"/>
    <w:rsid w:val="00230077"/>
    <w:rsid w:val="00230D1F"/>
    <w:rsid w:val="00232C38"/>
    <w:rsid w:val="00234D76"/>
    <w:rsid w:val="0023503A"/>
    <w:rsid w:val="00235C1C"/>
    <w:rsid w:val="0023607A"/>
    <w:rsid w:val="00236272"/>
    <w:rsid w:val="00236862"/>
    <w:rsid w:val="00236E51"/>
    <w:rsid w:val="00237E67"/>
    <w:rsid w:val="002405F0"/>
    <w:rsid w:val="002406FE"/>
    <w:rsid w:val="002407D1"/>
    <w:rsid w:val="002420AE"/>
    <w:rsid w:val="002426F3"/>
    <w:rsid w:val="00242B49"/>
    <w:rsid w:val="002458A0"/>
    <w:rsid w:val="00246DD4"/>
    <w:rsid w:val="00246DFA"/>
    <w:rsid w:val="002473C8"/>
    <w:rsid w:val="00247CEA"/>
    <w:rsid w:val="0025186B"/>
    <w:rsid w:val="002527B8"/>
    <w:rsid w:val="00252A9B"/>
    <w:rsid w:val="00253B3E"/>
    <w:rsid w:val="002554CD"/>
    <w:rsid w:val="00256421"/>
    <w:rsid w:val="0025668C"/>
    <w:rsid w:val="002572BC"/>
    <w:rsid w:val="00263CFC"/>
    <w:rsid w:val="002644A6"/>
    <w:rsid w:val="002656C7"/>
    <w:rsid w:val="00266265"/>
    <w:rsid w:val="00266524"/>
    <w:rsid w:val="002670B5"/>
    <w:rsid w:val="00267AC7"/>
    <w:rsid w:val="00270190"/>
    <w:rsid w:val="00270CA5"/>
    <w:rsid w:val="00271B98"/>
    <w:rsid w:val="00272EB2"/>
    <w:rsid w:val="00273B15"/>
    <w:rsid w:val="00274395"/>
    <w:rsid w:val="002749E7"/>
    <w:rsid w:val="002750C1"/>
    <w:rsid w:val="00276B56"/>
    <w:rsid w:val="00277504"/>
    <w:rsid w:val="0028102B"/>
    <w:rsid w:val="0028189B"/>
    <w:rsid w:val="002819F8"/>
    <w:rsid w:val="00282D6A"/>
    <w:rsid w:val="0028302D"/>
    <w:rsid w:val="00284EFA"/>
    <w:rsid w:val="00285190"/>
    <w:rsid w:val="002851CF"/>
    <w:rsid w:val="00285B65"/>
    <w:rsid w:val="002873B0"/>
    <w:rsid w:val="00287BDA"/>
    <w:rsid w:val="00290372"/>
    <w:rsid w:val="002911A0"/>
    <w:rsid w:val="00291437"/>
    <w:rsid w:val="00291F7B"/>
    <w:rsid w:val="00293317"/>
    <w:rsid w:val="00293965"/>
    <w:rsid w:val="00293B83"/>
    <w:rsid w:val="002943D2"/>
    <w:rsid w:val="00294A45"/>
    <w:rsid w:val="00295625"/>
    <w:rsid w:val="00295B74"/>
    <w:rsid w:val="00297063"/>
    <w:rsid w:val="00297228"/>
    <w:rsid w:val="00297AD4"/>
    <w:rsid w:val="002A075D"/>
    <w:rsid w:val="002A0B94"/>
    <w:rsid w:val="002A12D4"/>
    <w:rsid w:val="002A1799"/>
    <w:rsid w:val="002A21B8"/>
    <w:rsid w:val="002A3572"/>
    <w:rsid w:val="002A35F5"/>
    <w:rsid w:val="002A3FBD"/>
    <w:rsid w:val="002A4243"/>
    <w:rsid w:val="002A4D3C"/>
    <w:rsid w:val="002A5192"/>
    <w:rsid w:val="002A612A"/>
    <w:rsid w:val="002B274C"/>
    <w:rsid w:val="002B2E3F"/>
    <w:rsid w:val="002B4248"/>
    <w:rsid w:val="002B4294"/>
    <w:rsid w:val="002B4533"/>
    <w:rsid w:val="002B4B67"/>
    <w:rsid w:val="002B57D6"/>
    <w:rsid w:val="002B5F7D"/>
    <w:rsid w:val="002B7228"/>
    <w:rsid w:val="002C0E1B"/>
    <w:rsid w:val="002C300C"/>
    <w:rsid w:val="002C4CA1"/>
    <w:rsid w:val="002C4FB6"/>
    <w:rsid w:val="002C50BB"/>
    <w:rsid w:val="002C6A98"/>
    <w:rsid w:val="002D1006"/>
    <w:rsid w:val="002D18FB"/>
    <w:rsid w:val="002D2334"/>
    <w:rsid w:val="002D274D"/>
    <w:rsid w:val="002D2EEA"/>
    <w:rsid w:val="002D5BBF"/>
    <w:rsid w:val="002D717A"/>
    <w:rsid w:val="002D7E30"/>
    <w:rsid w:val="002E1208"/>
    <w:rsid w:val="002E55BA"/>
    <w:rsid w:val="002E5A4D"/>
    <w:rsid w:val="002E6240"/>
    <w:rsid w:val="002E673F"/>
    <w:rsid w:val="002E7D72"/>
    <w:rsid w:val="002F1839"/>
    <w:rsid w:val="002F1FA9"/>
    <w:rsid w:val="002F28E9"/>
    <w:rsid w:val="002F38A3"/>
    <w:rsid w:val="002F4D0C"/>
    <w:rsid w:val="002F5AF6"/>
    <w:rsid w:val="002F6083"/>
    <w:rsid w:val="0030098D"/>
    <w:rsid w:val="0030332F"/>
    <w:rsid w:val="00303709"/>
    <w:rsid w:val="0030446A"/>
    <w:rsid w:val="0030459C"/>
    <w:rsid w:val="00304DCA"/>
    <w:rsid w:val="00305734"/>
    <w:rsid w:val="00305CEE"/>
    <w:rsid w:val="003065B2"/>
    <w:rsid w:val="00306849"/>
    <w:rsid w:val="003079DC"/>
    <w:rsid w:val="003079FF"/>
    <w:rsid w:val="00307DCD"/>
    <w:rsid w:val="00312FD3"/>
    <w:rsid w:val="00313124"/>
    <w:rsid w:val="00314D1E"/>
    <w:rsid w:val="00315B1A"/>
    <w:rsid w:val="00315E26"/>
    <w:rsid w:val="003173D9"/>
    <w:rsid w:val="003212FC"/>
    <w:rsid w:val="00321DA1"/>
    <w:rsid w:val="00323516"/>
    <w:rsid w:val="00324521"/>
    <w:rsid w:val="003261BC"/>
    <w:rsid w:val="003268EA"/>
    <w:rsid w:val="0033319A"/>
    <w:rsid w:val="00333906"/>
    <w:rsid w:val="00333D0D"/>
    <w:rsid w:val="00334307"/>
    <w:rsid w:val="0034445D"/>
    <w:rsid w:val="00345817"/>
    <w:rsid w:val="0034782E"/>
    <w:rsid w:val="00350158"/>
    <w:rsid w:val="00350732"/>
    <w:rsid w:val="00353208"/>
    <w:rsid w:val="00353FF4"/>
    <w:rsid w:val="00354BAA"/>
    <w:rsid w:val="00354E92"/>
    <w:rsid w:val="003602B6"/>
    <w:rsid w:val="0036172F"/>
    <w:rsid w:val="00361FB0"/>
    <w:rsid w:val="00362665"/>
    <w:rsid w:val="0036399E"/>
    <w:rsid w:val="00365579"/>
    <w:rsid w:val="00366013"/>
    <w:rsid w:val="003677A4"/>
    <w:rsid w:val="00367D75"/>
    <w:rsid w:val="003709E2"/>
    <w:rsid w:val="00370EB6"/>
    <w:rsid w:val="003713C2"/>
    <w:rsid w:val="00371639"/>
    <w:rsid w:val="00371C7A"/>
    <w:rsid w:val="00371E18"/>
    <w:rsid w:val="00372C73"/>
    <w:rsid w:val="00372E05"/>
    <w:rsid w:val="00374521"/>
    <w:rsid w:val="00374D75"/>
    <w:rsid w:val="003767BD"/>
    <w:rsid w:val="00376D9E"/>
    <w:rsid w:val="00377512"/>
    <w:rsid w:val="003827E8"/>
    <w:rsid w:val="00382A90"/>
    <w:rsid w:val="003833B0"/>
    <w:rsid w:val="003844D5"/>
    <w:rsid w:val="00384EE9"/>
    <w:rsid w:val="00385281"/>
    <w:rsid w:val="00385BCD"/>
    <w:rsid w:val="00386298"/>
    <w:rsid w:val="003864E7"/>
    <w:rsid w:val="00386A82"/>
    <w:rsid w:val="003909E2"/>
    <w:rsid w:val="00393D58"/>
    <w:rsid w:val="00396DDE"/>
    <w:rsid w:val="00396EB8"/>
    <w:rsid w:val="00397B94"/>
    <w:rsid w:val="003A028A"/>
    <w:rsid w:val="003A38E8"/>
    <w:rsid w:val="003A3A25"/>
    <w:rsid w:val="003A3A59"/>
    <w:rsid w:val="003A74ED"/>
    <w:rsid w:val="003B0FD7"/>
    <w:rsid w:val="003B21AD"/>
    <w:rsid w:val="003B3E41"/>
    <w:rsid w:val="003B4FB5"/>
    <w:rsid w:val="003B5DA5"/>
    <w:rsid w:val="003B6232"/>
    <w:rsid w:val="003C2A26"/>
    <w:rsid w:val="003C4AF4"/>
    <w:rsid w:val="003C4E0A"/>
    <w:rsid w:val="003C6C4E"/>
    <w:rsid w:val="003C7AA4"/>
    <w:rsid w:val="003D0262"/>
    <w:rsid w:val="003D191A"/>
    <w:rsid w:val="003D2246"/>
    <w:rsid w:val="003D5194"/>
    <w:rsid w:val="003D544A"/>
    <w:rsid w:val="003D7C25"/>
    <w:rsid w:val="003E1B50"/>
    <w:rsid w:val="003E25A3"/>
    <w:rsid w:val="003E3492"/>
    <w:rsid w:val="003E3B90"/>
    <w:rsid w:val="003E448B"/>
    <w:rsid w:val="003E5B95"/>
    <w:rsid w:val="003F0DF5"/>
    <w:rsid w:val="003F0F09"/>
    <w:rsid w:val="003F1931"/>
    <w:rsid w:val="003F4241"/>
    <w:rsid w:val="003F4F25"/>
    <w:rsid w:val="003F5068"/>
    <w:rsid w:val="003F5D4E"/>
    <w:rsid w:val="003F6835"/>
    <w:rsid w:val="003F70EB"/>
    <w:rsid w:val="003F7EAA"/>
    <w:rsid w:val="0040112D"/>
    <w:rsid w:val="004014D9"/>
    <w:rsid w:val="00401974"/>
    <w:rsid w:val="00402AD5"/>
    <w:rsid w:val="00402E24"/>
    <w:rsid w:val="0040328E"/>
    <w:rsid w:val="00403CD8"/>
    <w:rsid w:val="00404359"/>
    <w:rsid w:val="00405565"/>
    <w:rsid w:val="00407E33"/>
    <w:rsid w:val="00410DF0"/>
    <w:rsid w:val="00410F2D"/>
    <w:rsid w:val="00410F72"/>
    <w:rsid w:val="0041177D"/>
    <w:rsid w:val="00411AC4"/>
    <w:rsid w:val="004120BF"/>
    <w:rsid w:val="00415C99"/>
    <w:rsid w:val="00416B17"/>
    <w:rsid w:val="004173B2"/>
    <w:rsid w:val="004178F6"/>
    <w:rsid w:val="004220F8"/>
    <w:rsid w:val="00422153"/>
    <w:rsid w:val="0042244E"/>
    <w:rsid w:val="00422568"/>
    <w:rsid w:val="00424EFA"/>
    <w:rsid w:val="00425E63"/>
    <w:rsid w:val="00430AA7"/>
    <w:rsid w:val="0043164A"/>
    <w:rsid w:val="00431AD7"/>
    <w:rsid w:val="00431BF8"/>
    <w:rsid w:val="00432AF1"/>
    <w:rsid w:val="004350E6"/>
    <w:rsid w:val="00435773"/>
    <w:rsid w:val="00435B77"/>
    <w:rsid w:val="00435DA2"/>
    <w:rsid w:val="0043633E"/>
    <w:rsid w:val="00436543"/>
    <w:rsid w:val="00436D13"/>
    <w:rsid w:val="004375B0"/>
    <w:rsid w:val="00437AA4"/>
    <w:rsid w:val="00440192"/>
    <w:rsid w:val="00440EF1"/>
    <w:rsid w:val="0044124E"/>
    <w:rsid w:val="00441932"/>
    <w:rsid w:val="00442E02"/>
    <w:rsid w:val="00443591"/>
    <w:rsid w:val="00444620"/>
    <w:rsid w:val="0044675E"/>
    <w:rsid w:val="004472F7"/>
    <w:rsid w:val="00447489"/>
    <w:rsid w:val="004510DB"/>
    <w:rsid w:val="00452104"/>
    <w:rsid w:val="00453502"/>
    <w:rsid w:val="00453D64"/>
    <w:rsid w:val="004540B9"/>
    <w:rsid w:val="004546D1"/>
    <w:rsid w:val="00455DF3"/>
    <w:rsid w:val="00456AA9"/>
    <w:rsid w:val="00461558"/>
    <w:rsid w:val="004628D1"/>
    <w:rsid w:val="00464253"/>
    <w:rsid w:val="00466520"/>
    <w:rsid w:val="004667C0"/>
    <w:rsid w:val="00467907"/>
    <w:rsid w:val="00467B18"/>
    <w:rsid w:val="004712F0"/>
    <w:rsid w:val="00471B23"/>
    <w:rsid w:val="004728FB"/>
    <w:rsid w:val="00472DE7"/>
    <w:rsid w:val="0047411D"/>
    <w:rsid w:val="0047578B"/>
    <w:rsid w:val="00475C32"/>
    <w:rsid w:val="004772B6"/>
    <w:rsid w:val="0048090C"/>
    <w:rsid w:val="00481C79"/>
    <w:rsid w:val="00482262"/>
    <w:rsid w:val="00483B46"/>
    <w:rsid w:val="00483C48"/>
    <w:rsid w:val="00486CF5"/>
    <w:rsid w:val="0049021E"/>
    <w:rsid w:val="00490313"/>
    <w:rsid w:val="0049247B"/>
    <w:rsid w:val="00492BEF"/>
    <w:rsid w:val="00493265"/>
    <w:rsid w:val="00493DF4"/>
    <w:rsid w:val="00494526"/>
    <w:rsid w:val="004958FA"/>
    <w:rsid w:val="00496751"/>
    <w:rsid w:val="00497AEC"/>
    <w:rsid w:val="004A1EE1"/>
    <w:rsid w:val="004A1F12"/>
    <w:rsid w:val="004A3FC2"/>
    <w:rsid w:val="004A4056"/>
    <w:rsid w:val="004A4095"/>
    <w:rsid w:val="004A58AA"/>
    <w:rsid w:val="004A624D"/>
    <w:rsid w:val="004A6B6D"/>
    <w:rsid w:val="004A7BF0"/>
    <w:rsid w:val="004B0192"/>
    <w:rsid w:val="004B102E"/>
    <w:rsid w:val="004B2AED"/>
    <w:rsid w:val="004B2BA8"/>
    <w:rsid w:val="004B32B7"/>
    <w:rsid w:val="004B6190"/>
    <w:rsid w:val="004B7535"/>
    <w:rsid w:val="004B7D62"/>
    <w:rsid w:val="004B7F6B"/>
    <w:rsid w:val="004C010C"/>
    <w:rsid w:val="004C0371"/>
    <w:rsid w:val="004C049F"/>
    <w:rsid w:val="004C2004"/>
    <w:rsid w:val="004C21F5"/>
    <w:rsid w:val="004C274B"/>
    <w:rsid w:val="004C5ED5"/>
    <w:rsid w:val="004D22E4"/>
    <w:rsid w:val="004D2CCF"/>
    <w:rsid w:val="004D3760"/>
    <w:rsid w:val="004D3FF4"/>
    <w:rsid w:val="004D44DB"/>
    <w:rsid w:val="004D5B4D"/>
    <w:rsid w:val="004D66F2"/>
    <w:rsid w:val="004D77FD"/>
    <w:rsid w:val="004D7D00"/>
    <w:rsid w:val="004E10A8"/>
    <w:rsid w:val="004E13D7"/>
    <w:rsid w:val="004E3D96"/>
    <w:rsid w:val="004E460F"/>
    <w:rsid w:val="004E4807"/>
    <w:rsid w:val="004E53E2"/>
    <w:rsid w:val="004E5EF1"/>
    <w:rsid w:val="004E7D92"/>
    <w:rsid w:val="004E7EF9"/>
    <w:rsid w:val="004F053D"/>
    <w:rsid w:val="004F2098"/>
    <w:rsid w:val="004F28CE"/>
    <w:rsid w:val="004F28E9"/>
    <w:rsid w:val="004F3908"/>
    <w:rsid w:val="005000E2"/>
    <w:rsid w:val="00501103"/>
    <w:rsid w:val="005029FD"/>
    <w:rsid w:val="005032D6"/>
    <w:rsid w:val="00503FCE"/>
    <w:rsid w:val="00506B87"/>
    <w:rsid w:val="00507C06"/>
    <w:rsid w:val="005105C2"/>
    <w:rsid w:val="00510C25"/>
    <w:rsid w:val="00511F9D"/>
    <w:rsid w:val="0051391C"/>
    <w:rsid w:val="00513E63"/>
    <w:rsid w:val="0051448E"/>
    <w:rsid w:val="00514882"/>
    <w:rsid w:val="0051498D"/>
    <w:rsid w:val="00514A00"/>
    <w:rsid w:val="00516EFB"/>
    <w:rsid w:val="00517CB7"/>
    <w:rsid w:val="0052051A"/>
    <w:rsid w:val="00520920"/>
    <w:rsid w:val="00521027"/>
    <w:rsid w:val="005217C2"/>
    <w:rsid w:val="00523EF9"/>
    <w:rsid w:val="00523F35"/>
    <w:rsid w:val="00526EFC"/>
    <w:rsid w:val="005272F6"/>
    <w:rsid w:val="00527730"/>
    <w:rsid w:val="005306D2"/>
    <w:rsid w:val="00530762"/>
    <w:rsid w:val="0053357E"/>
    <w:rsid w:val="005337F7"/>
    <w:rsid w:val="00535163"/>
    <w:rsid w:val="00535BEE"/>
    <w:rsid w:val="005368C4"/>
    <w:rsid w:val="00541296"/>
    <w:rsid w:val="005442F6"/>
    <w:rsid w:val="005446DC"/>
    <w:rsid w:val="00545771"/>
    <w:rsid w:val="005466A2"/>
    <w:rsid w:val="00547333"/>
    <w:rsid w:val="00550AEA"/>
    <w:rsid w:val="00552B19"/>
    <w:rsid w:val="00553CD1"/>
    <w:rsid w:val="005554E1"/>
    <w:rsid w:val="00555D28"/>
    <w:rsid w:val="0055638F"/>
    <w:rsid w:val="00556723"/>
    <w:rsid w:val="00556F67"/>
    <w:rsid w:val="00557F22"/>
    <w:rsid w:val="0056046C"/>
    <w:rsid w:val="00563021"/>
    <w:rsid w:val="0056315D"/>
    <w:rsid w:val="00564308"/>
    <w:rsid w:val="005647D8"/>
    <w:rsid w:val="0056651E"/>
    <w:rsid w:val="00566C9D"/>
    <w:rsid w:val="00567CA9"/>
    <w:rsid w:val="00567D4B"/>
    <w:rsid w:val="0057110B"/>
    <w:rsid w:val="005711E6"/>
    <w:rsid w:val="00571BFE"/>
    <w:rsid w:val="00573F9B"/>
    <w:rsid w:val="0057402D"/>
    <w:rsid w:val="0057476F"/>
    <w:rsid w:val="00574F6C"/>
    <w:rsid w:val="00580327"/>
    <w:rsid w:val="00581761"/>
    <w:rsid w:val="00581C50"/>
    <w:rsid w:val="00581ECC"/>
    <w:rsid w:val="005844E0"/>
    <w:rsid w:val="00587234"/>
    <w:rsid w:val="00587E9C"/>
    <w:rsid w:val="005919E5"/>
    <w:rsid w:val="00591CE5"/>
    <w:rsid w:val="0059391D"/>
    <w:rsid w:val="00594789"/>
    <w:rsid w:val="00596E00"/>
    <w:rsid w:val="00596F62"/>
    <w:rsid w:val="00596FB4"/>
    <w:rsid w:val="0059786A"/>
    <w:rsid w:val="005A155E"/>
    <w:rsid w:val="005A3A1B"/>
    <w:rsid w:val="005A3E21"/>
    <w:rsid w:val="005A533F"/>
    <w:rsid w:val="005A692E"/>
    <w:rsid w:val="005A6B51"/>
    <w:rsid w:val="005A6D38"/>
    <w:rsid w:val="005B0092"/>
    <w:rsid w:val="005B1C1B"/>
    <w:rsid w:val="005B26C1"/>
    <w:rsid w:val="005B3450"/>
    <w:rsid w:val="005B3DB8"/>
    <w:rsid w:val="005B5A78"/>
    <w:rsid w:val="005B6CE5"/>
    <w:rsid w:val="005C1564"/>
    <w:rsid w:val="005C1EC3"/>
    <w:rsid w:val="005C2832"/>
    <w:rsid w:val="005C2FA6"/>
    <w:rsid w:val="005C384E"/>
    <w:rsid w:val="005C3F3B"/>
    <w:rsid w:val="005C4BC7"/>
    <w:rsid w:val="005C7D15"/>
    <w:rsid w:val="005D0F4E"/>
    <w:rsid w:val="005D145B"/>
    <w:rsid w:val="005D19EC"/>
    <w:rsid w:val="005D1C80"/>
    <w:rsid w:val="005D2BCA"/>
    <w:rsid w:val="005D2E02"/>
    <w:rsid w:val="005D4C93"/>
    <w:rsid w:val="005D530B"/>
    <w:rsid w:val="005D7C92"/>
    <w:rsid w:val="005E2481"/>
    <w:rsid w:val="005E2A02"/>
    <w:rsid w:val="005E2F9B"/>
    <w:rsid w:val="005E3489"/>
    <w:rsid w:val="005E34F6"/>
    <w:rsid w:val="005E58F4"/>
    <w:rsid w:val="005E59BC"/>
    <w:rsid w:val="005E6656"/>
    <w:rsid w:val="005E6686"/>
    <w:rsid w:val="005E6881"/>
    <w:rsid w:val="005E78DA"/>
    <w:rsid w:val="005F0AAD"/>
    <w:rsid w:val="005F180D"/>
    <w:rsid w:val="005F2838"/>
    <w:rsid w:val="005F3904"/>
    <w:rsid w:val="005F4E01"/>
    <w:rsid w:val="005F5497"/>
    <w:rsid w:val="005F58DD"/>
    <w:rsid w:val="005F6299"/>
    <w:rsid w:val="005F63CB"/>
    <w:rsid w:val="00602CD5"/>
    <w:rsid w:val="006030B3"/>
    <w:rsid w:val="00603B69"/>
    <w:rsid w:val="0060468F"/>
    <w:rsid w:val="00606069"/>
    <w:rsid w:val="00606175"/>
    <w:rsid w:val="00606A86"/>
    <w:rsid w:val="006073FB"/>
    <w:rsid w:val="00607433"/>
    <w:rsid w:val="00610145"/>
    <w:rsid w:val="00610EEC"/>
    <w:rsid w:val="006120E8"/>
    <w:rsid w:val="0061290A"/>
    <w:rsid w:val="00612B3F"/>
    <w:rsid w:val="0061487A"/>
    <w:rsid w:val="006161DC"/>
    <w:rsid w:val="0061626E"/>
    <w:rsid w:val="006173A6"/>
    <w:rsid w:val="00622269"/>
    <w:rsid w:val="00622789"/>
    <w:rsid w:val="00624239"/>
    <w:rsid w:val="00624735"/>
    <w:rsid w:val="00624F6E"/>
    <w:rsid w:val="00624F8B"/>
    <w:rsid w:val="00625700"/>
    <w:rsid w:val="00626030"/>
    <w:rsid w:val="00632B3F"/>
    <w:rsid w:val="006344E2"/>
    <w:rsid w:val="006350A8"/>
    <w:rsid w:val="006365E5"/>
    <w:rsid w:val="00637328"/>
    <w:rsid w:val="00637559"/>
    <w:rsid w:val="00640558"/>
    <w:rsid w:val="006406AB"/>
    <w:rsid w:val="0064181E"/>
    <w:rsid w:val="00641EE9"/>
    <w:rsid w:val="006430E1"/>
    <w:rsid w:val="0064401F"/>
    <w:rsid w:val="00646F5B"/>
    <w:rsid w:val="00650814"/>
    <w:rsid w:val="00653870"/>
    <w:rsid w:val="00655C31"/>
    <w:rsid w:val="006564F5"/>
    <w:rsid w:val="00656C53"/>
    <w:rsid w:val="00657986"/>
    <w:rsid w:val="00661E91"/>
    <w:rsid w:val="00662512"/>
    <w:rsid w:val="00664A11"/>
    <w:rsid w:val="00664EA7"/>
    <w:rsid w:val="00666782"/>
    <w:rsid w:val="00667971"/>
    <w:rsid w:val="00667B99"/>
    <w:rsid w:val="00670667"/>
    <w:rsid w:val="00672AAC"/>
    <w:rsid w:val="00672F45"/>
    <w:rsid w:val="00675983"/>
    <w:rsid w:val="00676B26"/>
    <w:rsid w:val="00677172"/>
    <w:rsid w:val="00682480"/>
    <w:rsid w:val="006824D3"/>
    <w:rsid w:val="0068388C"/>
    <w:rsid w:val="00685067"/>
    <w:rsid w:val="006855EB"/>
    <w:rsid w:val="00686F9B"/>
    <w:rsid w:val="00690025"/>
    <w:rsid w:val="00691BC7"/>
    <w:rsid w:val="006930B1"/>
    <w:rsid w:val="00693A8A"/>
    <w:rsid w:val="00693D61"/>
    <w:rsid w:val="006960F4"/>
    <w:rsid w:val="006977AC"/>
    <w:rsid w:val="006A00D1"/>
    <w:rsid w:val="006A06AA"/>
    <w:rsid w:val="006A0A72"/>
    <w:rsid w:val="006A1C73"/>
    <w:rsid w:val="006A2170"/>
    <w:rsid w:val="006A25E4"/>
    <w:rsid w:val="006A3CE7"/>
    <w:rsid w:val="006A4FA5"/>
    <w:rsid w:val="006A4FCB"/>
    <w:rsid w:val="006A58DA"/>
    <w:rsid w:val="006A7E90"/>
    <w:rsid w:val="006A7FC2"/>
    <w:rsid w:val="006B0466"/>
    <w:rsid w:val="006B0998"/>
    <w:rsid w:val="006B257A"/>
    <w:rsid w:val="006B36F3"/>
    <w:rsid w:val="006B38C7"/>
    <w:rsid w:val="006B3D76"/>
    <w:rsid w:val="006B43FD"/>
    <w:rsid w:val="006B458C"/>
    <w:rsid w:val="006B505B"/>
    <w:rsid w:val="006C0FC0"/>
    <w:rsid w:val="006C1D5A"/>
    <w:rsid w:val="006C3957"/>
    <w:rsid w:val="006C5216"/>
    <w:rsid w:val="006C68FE"/>
    <w:rsid w:val="006D0331"/>
    <w:rsid w:val="006D0690"/>
    <w:rsid w:val="006D1416"/>
    <w:rsid w:val="006D276E"/>
    <w:rsid w:val="006D41BF"/>
    <w:rsid w:val="006D42C6"/>
    <w:rsid w:val="006D5186"/>
    <w:rsid w:val="006D61BD"/>
    <w:rsid w:val="006D7647"/>
    <w:rsid w:val="006D7C5E"/>
    <w:rsid w:val="006E1545"/>
    <w:rsid w:val="006E2B65"/>
    <w:rsid w:val="006E326D"/>
    <w:rsid w:val="006E36B0"/>
    <w:rsid w:val="006E3A4D"/>
    <w:rsid w:val="006E52D5"/>
    <w:rsid w:val="006E55C1"/>
    <w:rsid w:val="006F04EA"/>
    <w:rsid w:val="006F23B8"/>
    <w:rsid w:val="006F4282"/>
    <w:rsid w:val="006F4464"/>
    <w:rsid w:val="006F49D4"/>
    <w:rsid w:val="006F5CD2"/>
    <w:rsid w:val="006F7342"/>
    <w:rsid w:val="006F79AC"/>
    <w:rsid w:val="00700733"/>
    <w:rsid w:val="00701A91"/>
    <w:rsid w:val="0070316C"/>
    <w:rsid w:val="007038CB"/>
    <w:rsid w:val="0070473B"/>
    <w:rsid w:val="00705196"/>
    <w:rsid w:val="0070665A"/>
    <w:rsid w:val="007067BB"/>
    <w:rsid w:val="00706D8B"/>
    <w:rsid w:val="0070753E"/>
    <w:rsid w:val="00707A6A"/>
    <w:rsid w:val="00707F6C"/>
    <w:rsid w:val="007113FB"/>
    <w:rsid w:val="007120E4"/>
    <w:rsid w:val="0071268E"/>
    <w:rsid w:val="00713A64"/>
    <w:rsid w:val="007142CC"/>
    <w:rsid w:val="0071765C"/>
    <w:rsid w:val="0072187E"/>
    <w:rsid w:val="00721D67"/>
    <w:rsid w:val="0072315C"/>
    <w:rsid w:val="007259B3"/>
    <w:rsid w:val="00730096"/>
    <w:rsid w:val="00730C98"/>
    <w:rsid w:val="00731E60"/>
    <w:rsid w:val="00731E92"/>
    <w:rsid w:val="00732D0F"/>
    <w:rsid w:val="00734194"/>
    <w:rsid w:val="00735E85"/>
    <w:rsid w:val="007367D6"/>
    <w:rsid w:val="00737316"/>
    <w:rsid w:val="007408A3"/>
    <w:rsid w:val="00742AD7"/>
    <w:rsid w:val="007454DB"/>
    <w:rsid w:val="007466AB"/>
    <w:rsid w:val="00751EF5"/>
    <w:rsid w:val="0075338F"/>
    <w:rsid w:val="00754E17"/>
    <w:rsid w:val="007578F8"/>
    <w:rsid w:val="00757D1C"/>
    <w:rsid w:val="00760606"/>
    <w:rsid w:val="00760BC7"/>
    <w:rsid w:val="00761C9A"/>
    <w:rsid w:val="00762AF0"/>
    <w:rsid w:val="00762D79"/>
    <w:rsid w:val="00763431"/>
    <w:rsid w:val="00764112"/>
    <w:rsid w:val="0076479D"/>
    <w:rsid w:val="00766695"/>
    <w:rsid w:val="00770B00"/>
    <w:rsid w:val="00771EA2"/>
    <w:rsid w:val="00772048"/>
    <w:rsid w:val="007724F8"/>
    <w:rsid w:val="007725B4"/>
    <w:rsid w:val="00774388"/>
    <w:rsid w:val="00775056"/>
    <w:rsid w:val="007751E4"/>
    <w:rsid w:val="00775303"/>
    <w:rsid w:val="007753D6"/>
    <w:rsid w:val="00777DE5"/>
    <w:rsid w:val="007805E8"/>
    <w:rsid w:val="0078088D"/>
    <w:rsid w:val="00780A8C"/>
    <w:rsid w:val="00780FEF"/>
    <w:rsid w:val="0078119C"/>
    <w:rsid w:val="00781C92"/>
    <w:rsid w:val="007829B7"/>
    <w:rsid w:val="0078567D"/>
    <w:rsid w:val="00787077"/>
    <w:rsid w:val="00791B8E"/>
    <w:rsid w:val="007924F7"/>
    <w:rsid w:val="0079551A"/>
    <w:rsid w:val="00795782"/>
    <w:rsid w:val="0079644E"/>
    <w:rsid w:val="00796FF3"/>
    <w:rsid w:val="007970E6"/>
    <w:rsid w:val="007A1213"/>
    <w:rsid w:val="007A1BCF"/>
    <w:rsid w:val="007A2027"/>
    <w:rsid w:val="007A27FF"/>
    <w:rsid w:val="007A3A67"/>
    <w:rsid w:val="007A528F"/>
    <w:rsid w:val="007A5E58"/>
    <w:rsid w:val="007A6D95"/>
    <w:rsid w:val="007B0560"/>
    <w:rsid w:val="007B0648"/>
    <w:rsid w:val="007B06FB"/>
    <w:rsid w:val="007B15C2"/>
    <w:rsid w:val="007B18F5"/>
    <w:rsid w:val="007B1CEA"/>
    <w:rsid w:val="007B36AF"/>
    <w:rsid w:val="007B3D6E"/>
    <w:rsid w:val="007B3F73"/>
    <w:rsid w:val="007B4DAD"/>
    <w:rsid w:val="007B5F00"/>
    <w:rsid w:val="007B7345"/>
    <w:rsid w:val="007C1325"/>
    <w:rsid w:val="007C3667"/>
    <w:rsid w:val="007C36CD"/>
    <w:rsid w:val="007C40B0"/>
    <w:rsid w:val="007C6241"/>
    <w:rsid w:val="007C77CD"/>
    <w:rsid w:val="007C7AB6"/>
    <w:rsid w:val="007D4906"/>
    <w:rsid w:val="007D716D"/>
    <w:rsid w:val="007E0562"/>
    <w:rsid w:val="007E169F"/>
    <w:rsid w:val="007E1BEF"/>
    <w:rsid w:val="007E2210"/>
    <w:rsid w:val="007E246B"/>
    <w:rsid w:val="007E3B15"/>
    <w:rsid w:val="007E4C9A"/>
    <w:rsid w:val="007E561C"/>
    <w:rsid w:val="007E60CB"/>
    <w:rsid w:val="007E62D5"/>
    <w:rsid w:val="007E650F"/>
    <w:rsid w:val="007E7ACD"/>
    <w:rsid w:val="007E7CAB"/>
    <w:rsid w:val="007F049A"/>
    <w:rsid w:val="007F110F"/>
    <w:rsid w:val="007F18F2"/>
    <w:rsid w:val="007F2824"/>
    <w:rsid w:val="007F2FF9"/>
    <w:rsid w:val="007F3159"/>
    <w:rsid w:val="007F3B5F"/>
    <w:rsid w:val="007F4E3B"/>
    <w:rsid w:val="007F699D"/>
    <w:rsid w:val="007F6ADE"/>
    <w:rsid w:val="007F6BD8"/>
    <w:rsid w:val="008001B8"/>
    <w:rsid w:val="00800BC6"/>
    <w:rsid w:val="008010C8"/>
    <w:rsid w:val="0080190E"/>
    <w:rsid w:val="00801B3A"/>
    <w:rsid w:val="00802056"/>
    <w:rsid w:val="00802193"/>
    <w:rsid w:val="00802691"/>
    <w:rsid w:val="00802EA4"/>
    <w:rsid w:val="0080357A"/>
    <w:rsid w:val="00804CCA"/>
    <w:rsid w:val="00807B8B"/>
    <w:rsid w:val="00810344"/>
    <w:rsid w:val="00811DF6"/>
    <w:rsid w:val="00813BB9"/>
    <w:rsid w:val="008149EF"/>
    <w:rsid w:val="00816A39"/>
    <w:rsid w:val="00817BE4"/>
    <w:rsid w:val="00817DFD"/>
    <w:rsid w:val="00820401"/>
    <w:rsid w:val="0082077B"/>
    <w:rsid w:val="00820A0E"/>
    <w:rsid w:val="00821C27"/>
    <w:rsid w:val="008221FB"/>
    <w:rsid w:val="00822D5A"/>
    <w:rsid w:val="00823BAD"/>
    <w:rsid w:val="00824CC0"/>
    <w:rsid w:val="00825CAE"/>
    <w:rsid w:val="008272CE"/>
    <w:rsid w:val="008301A3"/>
    <w:rsid w:val="008311C5"/>
    <w:rsid w:val="008318C7"/>
    <w:rsid w:val="00831ADF"/>
    <w:rsid w:val="008326E7"/>
    <w:rsid w:val="00834612"/>
    <w:rsid w:val="00834EE2"/>
    <w:rsid w:val="0083544B"/>
    <w:rsid w:val="0083683D"/>
    <w:rsid w:val="008371B3"/>
    <w:rsid w:val="00840219"/>
    <w:rsid w:val="00840D7D"/>
    <w:rsid w:val="00842B48"/>
    <w:rsid w:val="008447E8"/>
    <w:rsid w:val="008450CD"/>
    <w:rsid w:val="00845CD0"/>
    <w:rsid w:val="00846196"/>
    <w:rsid w:val="0085084F"/>
    <w:rsid w:val="00851644"/>
    <w:rsid w:val="00851AAA"/>
    <w:rsid w:val="00853C1F"/>
    <w:rsid w:val="008564E4"/>
    <w:rsid w:val="00856A24"/>
    <w:rsid w:val="0086031E"/>
    <w:rsid w:val="008625FF"/>
    <w:rsid w:val="00862CEA"/>
    <w:rsid w:val="0086344B"/>
    <w:rsid w:val="008638E3"/>
    <w:rsid w:val="0086405E"/>
    <w:rsid w:val="0086483C"/>
    <w:rsid w:val="00865334"/>
    <w:rsid w:val="008660F6"/>
    <w:rsid w:val="00866213"/>
    <w:rsid w:val="00867507"/>
    <w:rsid w:val="008704D5"/>
    <w:rsid w:val="0087072A"/>
    <w:rsid w:val="00870A13"/>
    <w:rsid w:val="00871E58"/>
    <w:rsid w:val="00873BE3"/>
    <w:rsid w:val="00873BEB"/>
    <w:rsid w:val="00874349"/>
    <w:rsid w:val="008743EC"/>
    <w:rsid w:val="00874A01"/>
    <w:rsid w:val="00874DD6"/>
    <w:rsid w:val="008800CA"/>
    <w:rsid w:val="008801D2"/>
    <w:rsid w:val="00880522"/>
    <w:rsid w:val="00881094"/>
    <w:rsid w:val="0088175B"/>
    <w:rsid w:val="0088177D"/>
    <w:rsid w:val="00881CCC"/>
    <w:rsid w:val="008844A2"/>
    <w:rsid w:val="008852FA"/>
    <w:rsid w:val="00885966"/>
    <w:rsid w:val="00886234"/>
    <w:rsid w:val="008863DA"/>
    <w:rsid w:val="008870C9"/>
    <w:rsid w:val="0088727F"/>
    <w:rsid w:val="00887D92"/>
    <w:rsid w:val="00890096"/>
    <w:rsid w:val="0089056B"/>
    <w:rsid w:val="00891541"/>
    <w:rsid w:val="00891A87"/>
    <w:rsid w:val="00891A95"/>
    <w:rsid w:val="00891FBE"/>
    <w:rsid w:val="00892E3A"/>
    <w:rsid w:val="00893949"/>
    <w:rsid w:val="00893C12"/>
    <w:rsid w:val="00894E09"/>
    <w:rsid w:val="00897121"/>
    <w:rsid w:val="008A14D3"/>
    <w:rsid w:val="008A4E2E"/>
    <w:rsid w:val="008A5022"/>
    <w:rsid w:val="008A6838"/>
    <w:rsid w:val="008A6E56"/>
    <w:rsid w:val="008B0CFC"/>
    <w:rsid w:val="008B108A"/>
    <w:rsid w:val="008B136A"/>
    <w:rsid w:val="008B4789"/>
    <w:rsid w:val="008B556E"/>
    <w:rsid w:val="008B5BD6"/>
    <w:rsid w:val="008B5D00"/>
    <w:rsid w:val="008B6EEE"/>
    <w:rsid w:val="008B70FE"/>
    <w:rsid w:val="008B796E"/>
    <w:rsid w:val="008C00CE"/>
    <w:rsid w:val="008C015D"/>
    <w:rsid w:val="008C1354"/>
    <w:rsid w:val="008C1AA9"/>
    <w:rsid w:val="008C1E6E"/>
    <w:rsid w:val="008C26CC"/>
    <w:rsid w:val="008C328D"/>
    <w:rsid w:val="008C48C5"/>
    <w:rsid w:val="008C4BC3"/>
    <w:rsid w:val="008C5DAC"/>
    <w:rsid w:val="008C6664"/>
    <w:rsid w:val="008C6ADB"/>
    <w:rsid w:val="008C7C4E"/>
    <w:rsid w:val="008C7E9B"/>
    <w:rsid w:val="008D0A13"/>
    <w:rsid w:val="008D1CAC"/>
    <w:rsid w:val="008D1D21"/>
    <w:rsid w:val="008D3070"/>
    <w:rsid w:val="008D39E4"/>
    <w:rsid w:val="008D3FC7"/>
    <w:rsid w:val="008D45D2"/>
    <w:rsid w:val="008D49D7"/>
    <w:rsid w:val="008D4CCA"/>
    <w:rsid w:val="008D5B03"/>
    <w:rsid w:val="008D6498"/>
    <w:rsid w:val="008D693E"/>
    <w:rsid w:val="008D6D17"/>
    <w:rsid w:val="008D6EAB"/>
    <w:rsid w:val="008D7C8A"/>
    <w:rsid w:val="008E0B93"/>
    <w:rsid w:val="008E121E"/>
    <w:rsid w:val="008E1244"/>
    <w:rsid w:val="008E25BB"/>
    <w:rsid w:val="008E3881"/>
    <w:rsid w:val="008E3923"/>
    <w:rsid w:val="008E5CC8"/>
    <w:rsid w:val="008E77D9"/>
    <w:rsid w:val="008F00FD"/>
    <w:rsid w:val="008F10F0"/>
    <w:rsid w:val="008F224B"/>
    <w:rsid w:val="008F26AC"/>
    <w:rsid w:val="008F362F"/>
    <w:rsid w:val="008F3713"/>
    <w:rsid w:val="008F371D"/>
    <w:rsid w:val="008F6E10"/>
    <w:rsid w:val="008F7B7E"/>
    <w:rsid w:val="009009A8"/>
    <w:rsid w:val="00901B55"/>
    <w:rsid w:val="00901BC6"/>
    <w:rsid w:val="00905C15"/>
    <w:rsid w:val="009060CC"/>
    <w:rsid w:val="00906E51"/>
    <w:rsid w:val="009070CB"/>
    <w:rsid w:val="0091229D"/>
    <w:rsid w:val="0091255E"/>
    <w:rsid w:val="00913957"/>
    <w:rsid w:val="009152D1"/>
    <w:rsid w:val="00915AA0"/>
    <w:rsid w:val="009171BC"/>
    <w:rsid w:val="009178DD"/>
    <w:rsid w:val="00920081"/>
    <w:rsid w:val="00920F2F"/>
    <w:rsid w:val="0092155E"/>
    <w:rsid w:val="009219E2"/>
    <w:rsid w:val="00922CD7"/>
    <w:rsid w:val="00923913"/>
    <w:rsid w:val="0092585C"/>
    <w:rsid w:val="00925D01"/>
    <w:rsid w:val="009270E5"/>
    <w:rsid w:val="00930935"/>
    <w:rsid w:val="00933074"/>
    <w:rsid w:val="00933BA2"/>
    <w:rsid w:val="00937B00"/>
    <w:rsid w:val="0094027F"/>
    <w:rsid w:val="00940F27"/>
    <w:rsid w:val="009420C1"/>
    <w:rsid w:val="00942997"/>
    <w:rsid w:val="00943C6C"/>
    <w:rsid w:val="00944A88"/>
    <w:rsid w:val="00944D6B"/>
    <w:rsid w:val="00944EA0"/>
    <w:rsid w:val="00946133"/>
    <w:rsid w:val="0094634D"/>
    <w:rsid w:val="009504F1"/>
    <w:rsid w:val="009536D4"/>
    <w:rsid w:val="0095376C"/>
    <w:rsid w:val="0095395C"/>
    <w:rsid w:val="00954729"/>
    <w:rsid w:val="00955B0F"/>
    <w:rsid w:val="0095676C"/>
    <w:rsid w:val="00956A21"/>
    <w:rsid w:val="00962556"/>
    <w:rsid w:val="009628E0"/>
    <w:rsid w:val="00964B26"/>
    <w:rsid w:val="009655CA"/>
    <w:rsid w:val="00965870"/>
    <w:rsid w:val="0096690E"/>
    <w:rsid w:val="00966DCC"/>
    <w:rsid w:val="00967454"/>
    <w:rsid w:val="00967B54"/>
    <w:rsid w:val="0097030C"/>
    <w:rsid w:val="00970D0E"/>
    <w:rsid w:val="009722E2"/>
    <w:rsid w:val="009729FD"/>
    <w:rsid w:val="009733F4"/>
    <w:rsid w:val="009753A6"/>
    <w:rsid w:val="00980788"/>
    <w:rsid w:val="00981A77"/>
    <w:rsid w:val="00981ADB"/>
    <w:rsid w:val="00981C68"/>
    <w:rsid w:val="009829F0"/>
    <w:rsid w:val="009831E8"/>
    <w:rsid w:val="00983AB0"/>
    <w:rsid w:val="00984C9B"/>
    <w:rsid w:val="0098555C"/>
    <w:rsid w:val="00985C00"/>
    <w:rsid w:val="00991AE1"/>
    <w:rsid w:val="00992C3B"/>
    <w:rsid w:val="00992DAF"/>
    <w:rsid w:val="009939AF"/>
    <w:rsid w:val="009945E2"/>
    <w:rsid w:val="009950D0"/>
    <w:rsid w:val="00995BBB"/>
    <w:rsid w:val="009A1D51"/>
    <w:rsid w:val="009A31E5"/>
    <w:rsid w:val="009A33FE"/>
    <w:rsid w:val="009A52F8"/>
    <w:rsid w:val="009A575F"/>
    <w:rsid w:val="009A5870"/>
    <w:rsid w:val="009A684E"/>
    <w:rsid w:val="009A6A46"/>
    <w:rsid w:val="009A7589"/>
    <w:rsid w:val="009B0061"/>
    <w:rsid w:val="009B0168"/>
    <w:rsid w:val="009B148A"/>
    <w:rsid w:val="009B1948"/>
    <w:rsid w:val="009B3FB3"/>
    <w:rsid w:val="009B4FFF"/>
    <w:rsid w:val="009B5423"/>
    <w:rsid w:val="009B5C98"/>
    <w:rsid w:val="009B625A"/>
    <w:rsid w:val="009B6382"/>
    <w:rsid w:val="009C102A"/>
    <w:rsid w:val="009C1939"/>
    <w:rsid w:val="009C35F6"/>
    <w:rsid w:val="009C5E7B"/>
    <w:rsid w:val="009C5F1B"/>
    <w:rsid w:val="009C7138"/>
    <w:rsid w:val="009D0299"/>
    <w:rsid w:val="009D149F"/>
    <w:rsid w:val="009D2751"/>
    <w:rsid w:val="009D32F0"/>
    <w:rsid w:val="009D43B7"/>
    <w:rsid w:val="009E13D6"/>
    <w:rsid w:val="009E3357"/>
    <w:rsid w:val="009E5A48"/>
    <w:rsid w:val="009E6794"/>
    <w:rsid w:val="009E6C69"/>
    <w:rsid w:val="009F05E3"/>
    <w:rsid w:val="009F06E5"/>
    <w:rsid w:val="009F12C3"/>
    <w:rsid w:val="009F1425"/>
    <w:rsid w:val="009F5BF9"/>
    <w:rsid w:val="009F5DD0"/>
    <w:rsid w:val="009F6029"/>
    <w:rsid w:val="009F67FC"/>
    <w:rsid w:val="009F6B0C"/>
    <w:rsid w:val="009F6E78"/>
    <w:rsid w:val="009F6ED5"/>
    <w:rsid w:val="009F6F2E"/>
    <w:rsid w:val="00A0051D"/>
    <w:rsid w:val="00A0124E"/>
    <w:rsid w:val="00A019EB"/>
    <w:rsid w:val="00A01A56"/>
    <w:rsid w:val="00A01F64"/>
    <w:rsid w:val="00A027F9"/>
    <w:rsid w:val="00A02C06"/>
    <w:rsid w:val="00A02E57"/>
    <w:rsid w:val="00A03086"/>
    <w:rsid w:val="00A04815"/>
    <w:rsid w:val="00A05092"/>
    <w:rsid w:val="00A06011"/>
    <w:rsid w:val="00A0650C"/>
    <w:rsid w:val="00A07887"/>
    <w:rsid w:val="00A10D07"/>
    <w:rsid w:val="00A11375"/>
    <w:rsid w:val="00A11D68"/>
    <w:rsid w:val="00A12205"/>
    <w:rsid w:val="00A123AE"/>
    <w:rsid w:val="00A13F18"/>
    <w:rsid w:val="00A14B0E"/>
    <w:rsid w:val="00A15A26"/>
    <w:rsid w:val="00A16040"/>
    <w:rsid w:val="00A166D4"/>
    <w:rsid w:val="00A16B19"/>
    <w:rsid w:val="00A21155"/>
    <w:rsid w:val="00A215C7"/>
    <w:rsid w:val="00A21827"/>
    <w:rsid w:val="00A228D4"/>
    <w:rsid w:val="00A2374D"/>
    <w:rsid w:val="00A244BC"/>
    <w:rsid w:val="00A252E9"/>
    <w:rsid w:val="00A25789"/>
    <w:rsid w:val="00A260DC"/>
    <w:rsid w:val="00A261C9"/>
    <w:rsid w:val="00A262D0"/>
    <w:rsid w:val="00A2658B"/>
    <w:rsid w:val="00A270D1"/>
    <w:rsid w:val="00A27183"/>
    <w:rsid w:val="00A302FC"/>
    <w:rsid w:val="00A3160C"/>
    <w:rsid w:val="00A31F3E"/>
    <w:rsid w:val="00A32B1A"/>
    <w:rsid w:val="00A356DF"/>
    <w:rsid w:val="00A36932"/>
    <w:rsid w:val="00A378B8"/>
    <w:rsid w:val="00A37F6E"/>
    <w:rsid w:val="00A37FD1"/>
    <w:rsid w:val="00A4033A"/>
    <w:rsid w:val="00A408D2"/>
    <w:rsid w:val="00A42C2C"/>
    <w:rsid w:val="00A47767"/>
    <w:rsid w:val="00A47BCB"/>
    <w:rsid w:val="00A50439"/>
    <w:rsid w:val="00A5346B"/>
    <w:rsid w:val="00A536C5"/>
    <w:rsid w:val="00A54B56"/>
    <w:rsid w:val="00A5710D"/>
    <w:rsid w:val="00A579F3"/>
    <w:rsid w:val="00A57B0A"/>
    <w:rsid w:val="00A602FA"/>
    <w:rsid w:val="00A6043D"/>
    <w:rsid w:val="00A60822"/>
    <w:rsid w:val="00A61BD7"/>
    <w:rsid w:val="00A61C3B"/>
    <w:rsid w:val="00A62C40"/>
    <w:rsid w:val="00A6332E"/>
    <w:rsid w:val="00A63836"/>
    <w:rsid w:val="00A63E87"/>
    <w:rsid w:val="00A65337"/>
    <w:rsid w:val="00A65D45"/>
    <w:rsid w:val="00A66098"/>
    <w:rsid w:val="00A662E8"/>
    <w:rsid w:val="00A66EBB"/>
    <w:rsid w:val="00A6721F"/>
    <w:rsid w:val="00A67A14"/>
    <w:rsid w:val="00A70809"/>
    <w:rsid w:val="00A70900"/>
    <w:rsid w:val="00A7243D"/>
    <w:rsid w:val="00A73C5A"/>
    <w:rsid w:val="00A740C7"/>
    <w:rsid w:val="00A74512"/>
    <w:rsid w:val="00A807ED"/>
    <w:rsid w:val="00A81308"/>
    <w:rsid w:val="00A8168E"/>
    <w:rsid w:val="00A8614B"/>
    <w:rsid w:val="00A86B22"/>
    <w:rsid w:val="00A8786E"/>
    <w:rsid w:val="00A9145B"/>
    <w:rsid w:val="00A918CF"/>
    <w:rsid w:val="00A936EC"/>
    <w:rsid w:val="00A938C1"/>
    <w:rsid w:val="00A946A8"/>
    <w:rsid w:val="00A94A28"/>
    <w:rsid w:val="00AA1658"/>
    <w:rsid w:val="00AA1B45"/>
    <w:rsid w:val="00AA3AAE"/>
    <w:rsid w:val="00AA3B01"/>
    <w:rsid w:val="00AA5747"/>
    <w:rsid w:val="00AA5842"/>
    <w:rsid w:val="00AA67F9"/>
    <w:rsid w:val="00AA7000"/>
    <w:rsid w:val="00AA7E35"/>
    <w:rsid w:val="00AA7F86"/>
    <w:rsid w:val="00AB1007"/>
    <w:rsid w:val="00AB1093"/>
    <w:rsid w:val="00AB284F"/>
    <w:rsid w:val="00AB3353"/>
    <w:rsid w:val="00AB3C55"/>
    <w:rsid w:val="00AB43A9"/>
    <w:rsid w:val="00AB62C4"/>
    <w:rsid w:val="00AB64F4"/>
    <w:rsid w:val="00AB67E7"/>
    <w:rsid w:val="00AB709F"/>
    <w:rsid w:val="00AB7253"/>
    <w:rsid w:val="00AB7DBF"/>
    <w:rsid w:val="00AC0E2F"/>
    <w:rsid w:val="00AC2498"/>
    <w:rsid w:val="00AC322A"/>
    <w:rsid w:val="00AC59FF"/>
    <w:rsid w:val="00AC5BEA"/>
    <w:rsid w:val="00AC714B"/>
    <w:rsid w:val="00AC7A8F"/>
    <w:rsid w:val="00AD04E6"/>
    <w:rsid w:val="00AD0823"/>
    <w:rsid w:val="00AD0F6E"/>
    <w:rsid w:val="00AD1B04"/>
    <w:rsid w:val="00AD1F51"/>
    <w:rsid w:val="00AD623D"/>
    <w:rsid w:val="00AD77C8"/>
    <w:rsid w:val="00AD78BF"/>
    <w:rsid w:val="00AE02FB"/>
    <w:rsid w:val="00AE1CCC"/>
    <w:rsid w:val="00AE23EB"/>
    <w:rsid w:val="00AE4060"/>
    <w:rsid w:val="00AE4347"/>
    <w:rsid w:val="00AE4E7E"/>
    <w:rsid w:val="00AE7151"/>
    <w:rsid w:val="00AE7D18"/>
    <w:rsid w:val="00AF0A11"/>
    <w:rsid w:val="00AF1B1B"/>
    <w:rsid w:val="00AF60B1"/>
    <w:rsid w:val="00AF7E24"/>
    <w:rsid w:val="00B02FDD"/>
    <w:rsid w:val="00B0381F"/>
    <w:rsid w:val="00B04149"/>
    <w:rsid w:val="00B05277"/>
    <w:rsid w:val="00B1059F"/>
    <w:rsid w:val="00B109B7"/>
    <w:rsid w:val="00B10B1A"/>
    <w:rsid w:val="00B12EFE"/>
    <w:rsid w:val="00B1304C"/>
    <w:rsid w:val="00B148A2"/>
    <w:rsid w:val="00B16340"/>
    <w:rsid w:val="00B16CF1"/>
    <w:rsid w:val="00B20F14"/>
    <w:rsid w:val="00B218CD"/>
    <w:rsid w:val="00B22E5F"/>
    <w:rsid w:val="00B2331D"/>
    <w:rsid w:val="00B23361"/>
    <w:rsid w:val="00B23CB3"/>
    <w:rsid w:val="00B24058"/>
    <w:rsid w:val="00B25030"/>
    <w:rsid w:val="00B25E77"/>
    <w:rsid w:val="00B261FB"/>
    <w:rsid w:val="00B26587"/>
    <w:rsid w:val="00B26FEA"/>
    <w:rsid w:val="00B2792E"/>
    <w:rsid w:val="00B27E3F"/>
    <w:rsid w:val="00B3399A"/>
    <w:rsid w:val="00B33C43"/>
    <w:rsid w:val="00B347BC"/>
    <w:rsid w:val="00B34B88"/>
    <w:rsid w:val="00B3534B"/>
    <w:rsid w:val="00B35513"/>
    <w:rsid w:val="00B35CA5"/>
    <w:rsid w:val="00B35EEF"/>
    <w:rsid w:val="00B36B2C"/>
    <w:rsid w:val="00B42347"/>
    <w:rsid w:val="00B473AF"/>
    <w:rsid w:val="00B50297"/>
    <w:rsid w:val="00B51A18"/>
    <w:rsid w:val="00B52B49"/>
    <w:rsid w:val="00B56B26"/>
    <w:rsid w:val="00B607A2"/>
    <w:rsid w:val="00B60E9A"/>
    <w:rsid w:val="00B615B5"/>
    <w:rsid w:val="00B617D1"/>
    <w:rsid w:val="00B618B5"/>
    <w:rsid w:val="00B620CB"/>
    <w:rsid w:val="00B62D81"/>
    <w:rsid w:val="00B65078"/>
    <w:rsid w:val="00B660F1"/>
    <w:rsid w:val="00B6647B"/>
    <w:rsid w:val="00B66E77"/>
    <w:rsid w:val="00B6769B"/>
    <w:rsid w:val="00B67D3A"/>
    <w:rsid w:val="00B71A36"/>
    <w:rsid w:val="00B728EF"/>
    <w:rsid w:val="00B731FA"/>
    <w:rsid w:val="00B7431C"/>
    <w:rsid w:val="00B74451"/>
    <w:rsid w:val="00B75931"/>
    <w:rsid w:val="00B75E1C"/>
    <w:rsid w:val="00B80A43"/>
    <w:rsid w:val="00B80FFC"/>
    <w:rsid w:val="00B817D6"/>
    <w:rsid w:val="00B81C7D"/>
    <w:rsid w:val="00B825B8"/>
    <w:rsid w:val="00B82EE0"/>
    <w:rsid w:val="00B84D1C"/>
    <w:rsid w:val="00B85911"/>
    <w:rsid w:val="00B85B9D"/>
    <w:rsid w:val="00B86534"/>
    <w:rsid w:val="00B90337"/>
    <w:rsid w:val="00B90DCC"/>
    <w:rsid w:val="00B91DD0"/>
    <w:rsid w:val="00B935CE"/>
    <w:rsid w:val="00B95E5A"/>
    <w:rsid w:val="00B97B19"/>
    <w:rsid w:val="00BA0D07"/>
    <w:rsid w:val="00BA0EC8"/>
    <w:rsid w:val="00BA15D8"/>
    <w:rsid w:val="00BA1A40"/>
    <w:rsid w:val="00BA1D2A"/>
    <w:rsid w:val="00BA33D0"/>
    <w:rsid w:val="00BA4F03"/>
    <w:rsid w:val="00BA5A93"/>
    <w:rsid w:val="00BA7453"/>
    <w:rsid w:val="00BA7C5E"/>
    <w:rsid w:val="00BB1404"/>
    <w:rsid w:val="00BB1FED"/>
    <w:rsid w:val="00BB2758"/>
    <w:rsid w:val="00BB3241"/>
    <w:rsid w:val="00BB4774"/>
    <w:rsid w:val="00BB5031"/>
    <w:rsid w:val="00BB5ED0"/>
    <w:rsid w:val="00BB6330"/>
    <w:rsid w:val="00BC1EE7"/>
    <w:rsid w:val="00BC1EE8"/>
    <w:rsid w:val="00BC2255"/>
    <w:rsid w:val="00BC2805"/>
    <w:rsid w:val="00BC2DFA"/>
    <w:rsid w:val="00BC62ED"/>
    <w:rsid w:val="00BC6DDA"/>
    <w:rsid w:val="00BD3452"/>
    <w:rsid w:val="00BD5ECB"/>
    <w:rsid w:val="00BD636D"/>
    <w:rsid w:val="00BD7739"/>
    <w:rsid w:val="00BE08FD"/>
    <w:rsid w:val="00BE288A"/>
    <w:rsid w:val="00BE3A29"/>
    <w:rsid w:val="00BE52A8"/>
    <w:rsid w:val="00BE7ACB"/>
    <w:rsid w:val="00BF152D"/>
    <w:rsid w:val="00BF18F1"/>
    <w:rsid w:val="00BF19A5"/>
    <w:rsid w:val="00BF1F5C"/>
    <w:rsid w:val="00BF489E"/>
    <w:rsid w:val="00BF4A52"/>
    <w:rsid w:val="00BF53E1"/>
    <w:rsid w:val="00BF5AA8"/>
    <w:rsid w:val="00C01688"/>
    <w:rsid w:val="00C02A35"/>
    <w:rsid w:val="00C02B2E"/>
    <w:rsid w:val="00C030B1"/>
    <w:rsid w:val="00C03888"/>
    <w:rsid w:val="00C06378"/>
    <w:rsid w:val="00C078DC"/>
    <w:rsid w:val="00C07998"/>
    <w:rsid w:val="00C100B9"/>
    <w:rsid w:val="00C105DE"/>
    <w:rsid w:val="00C11F5A"/>
    <w:rsid w:val="00C12496"/>
    <w:rsid w:val="00C12BB1"/>
    <w:rsid w:val="00C12E28"/>
    <w:rsid w:val="00C13EA4"/>
    <w:rsid w:val="00C14E5B"/>
    <w:rsid w:val="00C16408"/>
    <w:rsid w:val="00C16A8E"/>
    <w:rsid w:val="00C16EC4"/>
    <w:rsid w:val="00C17CB4"/>
    <w:rsid w:val="00C20A76"/>
    <w:rsid w:val="00C2237E"/>
    <w:rsid w:val="00C228E3"/>
    <w:rsid w:val="00C2308F"/>
    <w:rsid w:val="00C25E29"/>
    <w:rsid w:val="00C270E5"/>
    <w:rsid w:val="00C27CAA"/>
    <w:rsid w:val="00C31168"/>
    <w:rsid w:val="00C317AF"/>
    <w:rsid w:val="00C317E4"/>
    <w:rsid w:val="00C32109"/>
    <w:rsid w:val="00C32353"/>
    <w:rsid w:val="00C32E46"/>
    <w:rsid w:val="00C35B12"/>
    <w:rsid w:val="00C36602"/>
    <w:rsid w:val="00C36CC0"/>
    <w:rsid w:val="00C3744C"/>
    <w:rsid w:val="00C41041"/>
    <w:rsid w:val="00C43E12"/>
    <w:rsid w:val="00C43EC3"/>
    <w:rsid w:val="00C4419B"/>
    <w:rsid w:val="00C45E3B"/>
    <w:rsid w:val="00C473DE"/>
    <w:rsid w:val="00C47C98"/>
    <w:rsid w:val="00C50AB0"/>
    <w:rsid w:val="00C530C9"/>
    <w:rsid w:val="00C53221"/>
    <w:rsid w:val="00C53E99"/>
    <w:rsid w:val="00C542F4"/>
    <w:rsid w:val="00C552F9"/>
    <w:rsid w:val="00C55548"/>
    <w:rsid w:val="00C557DA"/>
    <w:rsid w:val="00C610C2"/>
    <w:rsid w:val="00C629A4"/>
    <w:rsid w:val="00C63B6C"/>
    <w:rsid w:val="00C63CC5"/>
    <w:rsid w:val="00C6554A"/>
    <w:rsid w:val="00C655CD"/>
    <w:rsid w:val="00C65F14"/>
    <w:rsid w:val="00C704F3"/>
    <w:rsid w:val="00C710EF"/>
    <w:rsid w:val="00C71478"/>
    <w:rsid w:val="00C71AC5"/>
    <w:rsid w:val="00C72AE7"/>
    <w:rsid w:val="00C73D13"/>
    <w:rsid w:val="00C74AA7"/>
    <w:rsid w:val="00C74BCD"/>
    <w:rsid w:val="00C74F5C"/>
    <w:rsid w:val="00C76F54"/>
    <w:rsid w:val="00C779C7"/>
    <w:rsid w:val="00C805F7"/>
    <w:rsid w:val="00C84432"/>
    <w:rsid w:val="00C86A82"/>
    <w:rsid w:val="00C86F0A"/>
    <w:rsid w:val="00C87AEC"/>
    <w:rsid w:val="00C9055F"/>
    <w:rsid w:val="00C90794"/>
    <w:rsid w:val="00C916C2"/>
    <w:rsid w:val="00C925E3"/>
    <w:rsid w:val="00C9276A"/>
    <w:rsid w:val="00C929CB"/>
    <w:rsid w:val="00C93289"/>
    <w:rsid w:val="00C95535"/>
    <w:rsid w:val="00C96E03"/>
    <w:rsid w:val="00C973FD"/>
    <w:rsid w:val="00CA1657"/>
    <w:rsid w:val="00CA1A27"/>
    <w:rsid w:val="00CA1F51"/>
    <w:rsid w:val="00CA206C"/>
    <w:rsid w:val="00CA26F0"/>
    <w:rsid w:val="00CA4764"/>
    <w:rsid w:val="00CA562C"/>
    <w:rsid w:val="00CA5B6A"/>
    <w:rsid w:val="00CA7A18"/>
    <w:rsid w:val="00CB08E9"/>
    <w:rsid w:val="00CB20AD"/>
    <w:rsid w:val="00CB2265"/>
    <w:rsid w:val="00CB45FD"/>
    <w:rsid w:val="00CB4EE4"/>
    <w:rsid w:val="00CB57C3"/>
    <w:rsid w:val="00CB6406"/>
    <w:rsid w:val="00CB6BCC"/>
    <w:rsid w:val="00CB7F01"/>
    <w:rsid w:val="00CC04AD"/>
    <w:rsid w:val="00CC149D"/>
    <w:rsid w:val="00CC31D9"/>
    <w:rsid w:val="00CC3B58"/>
    <w:rsid w:val="00CD0511"/>
    <w:rsid w:val="00CD0833"/>
    <w:rsid w:val="00CD2B64"/>
    <w:rsid w:val="00CD3D06"/>
    <w:rsid w:val="00CD3D79"/>
    <w:rsid w:val="00CD3DD0"/>
    <w:rsid w:val="00CD4EA6"/>
    <w:rsid w:val="00CD5314"/>
    <w:rsid w:val="00CD5611"/>
    <w:rsid w:val="00CD77DD"/>
    <w:rsid w:val="00CE042A"/>
    <w:rsid w:val="00CE0572"/>
    <w:rsid w:val="00CE095F"/>
    <w:rsid w:val="00CE1015"/>
    <w:rsid w:val="00CE25EF"/>
    <w:rsid w:val="00CE447D"/>
    <w:rsid w:val="00CE5A93"/>
    <w:rsid w:val="00CE5E06"/>
    <w:rsid w:val="00CE710C"/>
    <w:rsid w:val="00CE7B1D"/>
    <w:rsid w:val="00CF078A"/>
    <w:rsid w:val="00CF1E1E"/>
    <w:rsid w:val="00CF2F3C"/>
    <w:rsid w:val="00CF41FC"/>
    <w:rsid w:val="00CF463D"/>
    <w:rsid w:val="00D002B5"/>
    <w:rsid w:val="00D006B8"/>
    <w:rsid w:val="00D00DC3"/>
    <w:rsid w:val="00D044D5"/>
    <w:rsid w:val="00D04D39"/>
    <w:rsid w:val="00D054A6"/>
    <w:rsid w:val="00D061FA"/>
    <w:rsid w:val="00D11086"/>
    <w:rsid w:val="00D1129E"/>
    <w:rsid w:val="00D1146D"/>
    <w:rsid w:val="00D13E4B"/>
    <w:rsid w:val="00D14177"/>
    <w:rsid w:val="00D16CC9"/>
    <w:rsid w:val="00D17A34"/>
    <w:rsid w:val="00D2007D"/>
    <w:rsid w:val="00D209FB"/>
    <w:rsid w:val="00D2111A"/>
    <w:rsid w:val="00D21DF1"/>
    <w:rsid w:val="00D23C41"/>
    <w:rsid w:val="00D2473D"/>
    <w:rsid w:val="00D24D94"/>
    <w:rsid w:val="00D25260"/>
    <w:rsid w:val="00D25FD0"/>
    <w:rsid w:val="00D263C1"/>
    <w:rsid w:val="00D26A30"/>
    <w:rsid w:val="00D27CEF"/>
    <w:rsid w:val="00D30E84"/>
    <w:rsid w:val="00D33A53"/>
    <w:rsid w:val="00D344F3"/>
    <w:rsid w:val="00D348C9"/>
    <w:rsid w:val="00D34D62"/>
    <w:rsid w:val="00D34E6F"/>
    <w:rsid w:val="00D35F6E"/>
    <w:rsid w:val="00D35FA5"/>
    <w:rsid w:val="00D36975"/>
    <w:rsid w:val="00D41AE6"/>
    <w:rsid w:val="00D425DD"/>
    <w:rsid w:val="00D43230"/>
    <w:rsid w:val="00D449E3"/>
    <w:rsid w:val="00D449EB"/>
    <w:rsid w:val="00D44BAD"/>
    <w:rsid w:val="00D453AC"/>
    <w:rsid w:val="00D46424"/>
    <w:rsid w:val="00D46785"/>
    <w:rsid w:val="00D47019"/>
    <w:rsid w:val="00D51C0B"/>
    <w:rsid w:val="00D52134"/>
    <w:rsid w:val="00D527FA"/>
    <w:rsid w:val="00D54D1A"/>
    <w:rsid w:val="00D5D3F9"/>
    <w:rsid w:val="00D621B6"/>
    <w:rsid w:val="00D62667"/>
    <w:rsid w:val="00D62A09"/>
    <w:rsid w:val="00D632A6"/>
    <w:rsid w:val="00D632D4"/>
    <w:rsid w:val="00D6353D"/>
    <w:rsid w:val="00D64FF6"/>
    <w:rsid w:val="00D6530A"/>
    <w:rsid w:val="00D667B7"/>
    <w:rsid w:val="00D669B8"/>
    <w:rsid w:val="00D67182"/>
    <w:rsid w:val="00D672F1"/>
    <w:rsid w:val="00D71649"/>
    <w:rsid w:val="00D71989"/>
    <w:rsid w:val="00D721CF"/>
    <w:rsid w:val="00D7234A"/>
    <w:rsid w:val="00D72D15"/>
    <w:rsid w:val="00D73CFE"/>
    <w:rsid w:val="00D77DE2"/>
    <w:rsid w:val="00D77ED8"/>
    <w:rsid w:val="00D802BB"/>
    <w:rsid w:val="00D803FA"/>
    <w:rsid w:val="00D80A05"/>
    <w:rsid w:val="00D80FED"/>
    <w:rsid w:val="00D814FA"/>
    <w:rsid w:val="00D81B94"/>
    <w:rsid w:val="00D82EB4"/>
    <w:rsid w:val="00D84A91"/>
    <w:rsid w:val="00D852B0"/>
    <w:rsid w:val="00D858A9"/>
    <w:rsid w:val="00D85BC3"/>
    <w:rsid w:val="00D86A36"/>
    <w:rsid w:val="00D86E9A"/>
    <w:rsid w:val="00D90334"/>
    <w:rsid w:val="00D91512"/>
    <w:rsid w:val="00D91C5D"/>
    <w:rsid w:val="00D92C3D"/>
    <w:rsid w:val="00D938AE"/>
    <w:rsid w:val="00D93A4B"/>
    <w:rsid w:val="00D93F44"/>
    <w:rsid w:val="00D94E1A"/>
    <w:rsid w:val="00D97CE8"/>
    <w:rsid w:val="00DA11B4"/>
    <w:rsid w:val="00DA15AE"/>
    <w:rsid w:val="00DA2FC8"/>
    <w:rsid w:val="00DA4051"/>
    <w:rsid w:val="00DA4CAB"/>
    <w:rsid w:val="00DA5838"/>
    <w:rsid w:val="00DA5C5C"/>
    <w:rsid w:val="00DA5E69"/>
    <w:rsid w:val="00DA5F10"/>
    <w:rsid w:val="00DA6695"/>
    <w:rsid w:val="00DA72F1"/>
    <w:rsid w:val="00DA7535"/>
    <w:rsid w:val="00DA7A8F"/>
    <w:rsid w:val="00DB0235"/>
    <w:rsid w:val="00DB35E2"/>
    <w:rsid w:val="00DB390C"/>
    <w:rsid w:val="00DB44DF"/>
    <w:rsid w:val="00DB6023"/>
    <w:rsid w:val="00DB67B2"/>
    <w:rsid w:val="00DC04B1"/>
    <w:rsid w:val="00DC0713"/>
    <w:rsid w:val="00DC07C3"/>
    <w:rsid w:val="00DC092E"/>
    <w:rsid w:val="00DC0D7D"/>
    <w:rsid w:val="00DC132F"/>
    <w:rsid w:val="00DC175C"/>
    <w:rsid w:val="00DC3F84"/>
    <w:rsid w:val="00DC41E8"/>
    <w:rsid w:val="00DC453D"/>
    <w:rsid w:val="00DC5495"/>
    <w:rsid w:val="00DC61C4"/>
    <w:rsid w:val="00DC6F56"/>
    <w:rsid w:val="00DC7624"/>
    <w:rsid w:val="00DCA1B9"/>
    <w:rsid w:val="00DD0800"/>
    <w:rsid w:val="00DD1A5D"/>
    <w:rsid w:val="00DD4244"/>
    <w:rsid w:val="00DD527D"/>
    <w:rsid w:val="00DD5A2B"/>
    <w:rsid w:val="00DD5C0C"/>
    <w:rsid w:val="00DE071B"/>
    <w:rsid w:val="00DE0B7E"/>
    <w:rsid w:val="00DE2D2B"/>
    <w:rsid w:val="00DE4581"/>
    <w:rsid w:val="00DE4EB9"/>
    <w:rsid w:val="00DE5F9C"/>
    <w:rsid w:val="00DE66FF"/>
    <w:rsid w:val="00DE73D3"/>
    <w:rsid w:val="00DF0124"/>
    <w:rsid w:val="00DF4DE5"/>
    <w:rsid w:val="00DF6CB2"/>
    <w:rsid w:val="00DF71AA"/>
    <w:rsid w:val="00E000AC"/>
    <w:rsid w:val="00E011FA"/>
    <w:rsid w:val="00E01FB3"/>
    <w:rsid w:val="00E0437D"/>
    <w:rsid w:val="00E04673"/>
    <w:rsid w:val="00E056D1"/>
    <w:rsid w:val="00E05F04"/>
    <w:rsid w:val="00E11AC5"/>
    <w:rsid w:val="00E12D84"/>
    <w:rsid w:val="00E146C2"/>
    <w:rsid w:val="00E151A1"/>
    <w:rsid w:val="00E15C0B"/>
    <w:rsid w:val="00E201DE"/>
    <w:rsid w:val="00E20A52"/>
    <w:rsid w:val="00E227B3"/>
    <w:rsid w:val="00E23409"/>
    <w:rsid w:val="00E27074"/>
    <w:rsid w:val="00E27490"/>
    <w:rsid w:val="00E27BBA"/>
    <w:rsid w:val="00E30A00"/>
    <w:rsid w:val="00E30FF9"/>
    <w:rsid w:val="00E31D9F"/>
    <w:rsid w:val="00E3258A"/>
    <w:rsid w:val="00E32B2D"/>
    <w:rsid w:val="00E32E60"/>
    <w:rsid w:val="00E33AC8"/>
    <w:rsid w:val="00E34F7D"/>
    <w:rsid w:val="00E371AF"/>
    <w:rsid w:val="00E37B67"/>
    <w:rsid w:val="00E417F0"/>
    <w:rsid w:val="00E41CE9"/>
    <w:rsid w:val="00E45613"/>
    <w:rsid w:val="00E45B23"/>
    <w:rsid w:val="00E45F7D"/>
    <w:rsid w:val="00E4616A"/>
    <w:rsid w:val="00E47A2C"/>
    <w:rsid w:val="00E47DA3"/>
    <w:rsid w:val="00E50152"/>
    <w:rsid w:val="00E5081E"/>
    <w:rsid w:val="00E51417"/>
    <w:rsid w:val="00E563D2"/>
    <w:rsid w:val="00E56EF5"/>
    <w:rsid w:val="00E61A3C"/>
    <w:rsid w:val="00E62247"/>
    <w:rsid w:val="00E62354"/>
    <w:rsid w:val="00E62390"/>
    <w:rsid w:val="00E624CF"/>
    <w:rsid w:val="00E63B3E"/>
    <w:rsid w:val="00E641DA"/>
    <w:rsid w:val="00E664EF"/>
    <w:rsid w:val="00E67193"/>
    <w:rsid w:val="00E677C0"/>
    <w:rsid w:val="00E67A17"/>
    <w:rsid w:val="00E67E02"/>
    <w:rsid w:val="00E70936"/>
    <w:rsid w:val="00E712A7"/>
    <w:rsid w:val="00E716E2"/>
    <w:rsid w:val="00E71E98"/>
    <w:rsid w:val="00E74024"/>
    <w:rsid w:val="00E744CE"/>
    <w:rsid w:val="00E7452D"/>
    <w:rsid w:val="00E74616"/>
    <w:rsid w:val="00E747C8"/>
    <w:rsid w:val="00E7635D"/>
    <w:rsid w:val="00E765A5"/>
    <w:rsid w:val="00E8216C"/>
    <w:rsid w:val="00E860F1"/>
    <w:rsid w:val="00E87CD0"/>
    <w:rsid w:val="00E9022C"/>
    <w:rsid w:val="00E905C4"/>
    <w:rsid w:val="00E91AE6"/>
    <w:rsid w:val="00E92046"/>
    <w:rsid w:val="00E920F0"/>
    <w:rsid w:val="00E94799"/>
    <w:rsid w:val="00E95AE7"/>
    <w:rsid w:val="00EA06D8"/>
    <w:rsid w:val="00EA0849"/>
    <w:rsid w:val="00EA0D47"/>
    <w:rsid w:val="00EA0EB4"/>
    <w:rsid w:val="00EA13AA"/>
    <w:rsid w:val="00EA17B7"/>
    <w:rsid w:val="00EA180D"/>
    <w:rsid w:val="00EA1DD5"/>
    <w:rsid w:val="00EA21C7"/>
    <w:rsid w:val="00EA3AD6"/>
    <w:rsid w:val="00EA50AD"/>
    <w:rsid w:val="00EA72E4"/>
    <w:rsid w:val="00EB13CE"/>
    <w:rsid w:val="00EB22E4"/>
    <w:rsid w:val="00EB4163"/>
    <w:rsid w:val="00EB4FD3"/>
    <w:rsid w:val="00EB5799"/>
    <w:rsid w:val="00EB61F6"/>
    <w:rsid w:val="00EB677D"/>
    <w:rsid w:val="00EB68AF"/>
    <w:rsid w:val="00EB6B60"/>
    <w:rsid w:val="00EB70F1"/>
    <w:rsid w:val="00EC0DB2"/>
    <w:rsid w:val="00EC2082"/>
    <w:rsid w:val="00EC2C5D"/>
    <w:rsid w:val="00EC3FE0"/>
    <w:rsid w:val="00EC4187"/>
    <w:rsid w:val="00EC4BD5"/>
    <w:rsid w:val="00EC561D"/>
    <w:rsid w:val="00EC712A"/>
    <w:rsid w:val="00EC745C"/>
    <w:rsid w:val="00ED1A94"/>
    <w:rsid w:val="00ED1F7A"/>
    <w:rsid w:val="00ED2029"/>
    <w:rsid w:val="00ED261D"/>
    <w:rsid w:val="00ED3166"/>
    <w:rsid w:val="00ED5885"/>
    <w:rsid w:val="00ED5FCD"/>
    <w:rsid w:val="00ED65DD"/>
    <w:rsid w:val="00ED6C68"/>
    <w:rsid w:val="00ED7C44"/>
    <w:rsid w:val="00ED7D36"/>
    <w:rsid w:val="00ED7FDD"/>
    <w:rsid w:val="00EE02B6"/>
    <w:rsid w:val="00EE056B"/>
    <w:rsid w:val="00EE06E3"/>
    <w:rsid w:val="00EE071C"/>
    <w:rsid w:val="00EE4B68"/>
    <w:rsid w:val="00EE6BCF"/>
    <w:rsid w:val="00EE77DE"/>
    <w:rsid w:val="00EF007C"/>
    <w:rsid w:val="00EF07EA"/>
    <w:rsid w:val="00EF08D3"/>
    <w:rsid w:val="00EF1AE7"/>
    <w:rsid w:val="00EF2B34"/>
    <w:rsid w:val="00EF387E"/>
    <w:rsid w:val="00EF52F6"/>
    <w:rsid w:val="00EF58C6"/>
    <w:rsid w:val="00EF605C"/>
    <w:rsid w:val="00EF614D"/>
    <w:rsid w:val="00EF676D"/>
    <w:rsid w:val="00EF7A47"/>
    <w:rsid w:val="00F00C01"/>
    <w:rsid w:val="00F01659"/>
    <w:rsid w:val="00F01838"/>
    <w:rsid w:val="00F01AD4"/>
    <w:rsid w:val="00F01D6D"/>
    <w:rsid w:val="00F02599"/>
    <w:rsid w:val="00F03218"/>
    <w:rsid w:val="00F03794"/>
    <w:rsid w:val="00F0394B"/>
    <w:rsid w:val="00F03E51"/>
    <w:rsid w:val="00F045BF"/>
    <w:rsid w:val="00F047D3"/>
    <w:rsid w:val="00F0532A"/>
    <w:rsid w:val="00F0678D"/>
    <w:rsid w:val="00F0787A"/>
    <w:rsid w:val="00F1117F"/>
    <w:rsid w:val="00F117D3"/>
    <w:rsid w:val="00F12528"/>
    <w:rsid w:val="00F13305"/>
    <w:rsid w:val="00F135CE"/>
    <w:rsid w:val="00F15305"/>
    <w:rsid w:val="00F162D4"/>
    <w:rsid w:val="00F163E1"/>
    <w:rsid w:val="00F169ED"/>
    <w:rsid w:val="00F16CB5"/>
    <w:rsid w:val="00F16CCE"/>
    <w:rsid w:val="00F16E15"/>
    <w:rsid w:val="00F17304"/>
    <w:rsid w:val="00F22516"/>
    <w:rsid w:val="00F23138"/>
    <w:rsid w:val="00F24279"/>
    <w:rsid w:val="00F2490F"/>
    <w:rsid w:val="00F37142"/>
    <w:rsid w:val="00F40B3B"/>
    <w:rsid w:val="00F40B70"/>
    <w:rsid w:val="00F42126"/>
    <w:rsid w:val="00F43B7E"/>
    <w:rsid w:val="00F440A2"/>
    <w:rsid w:val="00F44541"/>
    <w:rsid w:val="00F44CB9"/>
    <w:rsid w:val="00F45445"/>
    <w:rsid w:val="00F45F55"/>
    <w:rsid w:val="00F47F84"/>
    <w:rsid w:val="00F496AA"/>
    <w:rsid w:val="00F50D52"/>
    <w:rsid w:val="00F51059"/>
    <w:rsid w:val="00F51A9C"/>
    <w:rsid w:val="00F5253E"/>
    <w:rsid w:val="00F52E5D"/>
    <w:rsid w:val="00F53C5B"/>
    <w:rsid w:val="00F543D1"/>
    <w:rsid w:val="00F54435"/>
    <w:rsid w:val="00F559F8"/>
    <w:rsid w:val="00F56CC0"/>
    <w:rsid w:val="00F57470"/>
    <w:rsid w:val="00F57A6D"/>
    <w:rsid w:val="00F60625"/>
    <w:rsid w:val="00F628C1"/>
    <w:rsid w:val="00F634FE"/>
    <w:rsid w:val="00F63785"/>
    <w:rsid w:val="00F63C52"/>
    <w:rsid w:val="00F63D9C"/>
    <w:rsid w:val="00F63DEF"/>
    <w:rsid w:val="00F64A83"/>
    <w:rsid w:val="00F65366"/>
    <w:rsid w:val="00F66383"/>
    <w:rsid w:val="00F72075"/>
    <w:rsid w:val="00F7224D"/>
    <w:rsid w:val="00F73F75"/>
    <w:rsid w:val="00F7421C"/>
    <w:rsid w:val="00F74345"/>
    <w:rsid w:val="00F7629D"/>
    <w:rsid w:val="00F81DFC"/>
    <w:rsid w:val="00F81E71"/>
    <w:rsid w:val="00F822F3"/>
    <w:rsid w:val="00F82984"/>
    <w:rsid w:val="00F82D82"/>
    <w:rsid w:val="00F86935"/>
    <w:rsid w:val="00F871B9"/>
    <w:rsid w:val="00F90220"/>
    <w:rsid w:val="00F90D06"/>
    <w:rsid w:val="00F9183A"/>
    <w:rsid w:val="00F92D08"/>
    <w:rsid w:val="00F92DC2"/>
    <w:rsid w:val="00F93A34"/>
    <w:rsid w:val="00F9417C"/>
    <w:rsid w:val="00F943AD"/>
    <w:rsid w:val="00F94416"/>
    <w:rsid w:val="00F9682F"/>
    <w:rsid w:val="00F97C14"/>
    <w:rsid w:val="00FA0491"/>
    <w:rsid w:val="00FA1177"/>
    <w:rsid w:val="00FA1BD7"/>
    <w:rsid w:val="00FA204D"/>
    <w:rsid w:val="00FA22B8"/>
    <w:rsid w:val="00FA67B6"/>
    <w:rsid w:val="00FA70D4"/>
    <w:rsid w:val="00FB28D2"/>
    <w:rsid w:val="00FC2C31"/>
    <w:rsid w:val="00FC3322"/>
    <w:rsid w:val="00FC3519"/>
    <w:rsid w:val="00FC3DE3"/>
    <w:rsid w:val="00FC4010"/>
    <w:rsid w:val="00FC4DB7"/>
    <w:rsid w:val="00FC5015"/>
    <w:rsid w:val="00FC72FC"/>
    <w:rsid w:val="00FC7DFF"/>
    <w:rsid w:val="00FD17DD"/>
    <w:rsid w:val="00FD1C97"/>
    <w:rsid w:val="00FD2E34"/>
    <w:rsid w:val="00FD3D5F"/>
    <w:rsid w:val="00FD6097"/>
    <w:rsid w:val="00FD7745"/>
    <w:rsid w:val="00FE0739"/>
    <w:rsid w:val="00FE1026"/>
    <w:rsid w:val="00FE14ED"/>
    <w:rsid w:val="00FE35E1"/>
    <w:rsid w:val="00FE37B4"/>
    <w:rsid w:val="00FE4332"/>
    <w:rsid w:val="00FE59A1"/>
    <w:rsid w:val="00FE7220"/>
    <w:rsid w:val="00FF3185"/>
    <w:rsid w:val="00FF4B18"/>
    <w:rsid w:val="00FF504A"/>
    <w:rsid w:val="00FF506D"/>
    <w:rsid w:val="00FF56D7"/>
    <w:rsid w:val="00FF5A7E"/>
    <w:rsid w:val="00FF6B93"/>
    <w:rsid w:val="00FF6DB5"/>
    <w:rsid w:val="00FF6F4A"/>
    <w:rsid w:val="01B2C153"/>
    <w:rsid w:val="01C37EF8"/>
    <w:rsid w:val="01D5897C"/>
    <w:rsid w:val="01D727E3"/>
    <w:rsid w:val="0204B2C5"/>
    <w:rsid w:val="02190B17"/>
    <w:rsid w:val="0229E070"/>
    <w:rsid w:val="023B9A87"/>
    <w:rsid w:val="023C31FF"/>
    <w:rsid w:val="02B677A2"/>
    <w:rsid w:val="03126BDF"/>
    <w:rsid w:val="031A54E9"/>
    <w:rsid w:val="03398A3A"/>
    <w:rsid w:val="037C40F4"/>
    <w:rsid w:val="03BC635C"/>
    <w:rsid w:val="03C94815"/>
    <w:rsid w:val="03F3A4F0"/>
    <w:rsid w:val="042021FC"/>
    <w:rsid w:val="04AD67BA"/>
    <w:rsid w:val="04F3CAA7"/>
    <w:rsid w:val="04F701AE"/>
    <w:rsid w:val="04FFDF68"/>
    <w:rsid w:val="0509FDAC"/>
    <w:rsid w:val="0521E7EF"/>
    <w:rsid w:val="056F3F37"/>
    <w:rsid w:val="059F9CD7"/>
    <w:rsid w:val="0600D8A3"/>
    <w:rsid w:val="0642E964"/>
    <w:rsid w:val="06535D00"/>
    <w:rsid w:val="0790A2DF"/>
    <w:rsid w:val="07D6CD3A"/>
    <w:rsid w:val="088879CE"/>
    <w:rsid w:val="089E81C2"/>
    <w:rsid w:val="08B5BA8E"/>
    <w:rsid w:val="08C12B53"/>
    <w:rsid w:val="08C7D5BE"/>
    <w:rsid w:val="08FB6631"/>
    <w:rsid w:val="092162E6"/>
    <w:rsid w:val="0958CC11"/>
    <w:rsid w:val="0964DF6F"/>
    <w:rsid w:val="099DD4B5"/>
    <w:rsid w:val="09A3F757"/>
    <w:rsid w:val="09AE9BBB"/>
    <w:rsid w:val="09BFD4C0"/>
    <w:rsid w:val="09D567DC"/>
    <w:rsid w:val="0ACDB94C"/>
    <w:rsid w:val="0B2533FD"/>
    <w:rsid w:val="0B4ED161"/>
    <w:rsid w:val="0B62CA30"/>
    <w:rsid w:val="0B79F4B1"/>
    <w:rsid w:val="0B7A30E5"/>
    <w:rsid w:val="0BC392F4"/>
    <w:rsid w:val="0C0262C5"/>
    <w:rsid w:val="0C02911A"/>
    <w:rsid w:val="0C128DB0"/>
    <w:rsid w:val="0C401F6D"/>
    <w:rsid w:val="0C7FA858"/>
    <w:rsid w:val="0C8BFEDC"/>
    <w:rsid w:val="0CC6BB2C"/>
    <w:rsid w:val="0DB70A44"/>
    <w:rsid w:val="0DC3114C"/>
    <w:rsid w:val="0DFB4729"/>
    <w:rsid w:val="0F2EEB52"/>
    <w:rsid w:val="0FF3A40D"/>
    <w:rsid w:val="103C6D1F"/>
    <w:rsid w:val="11D1D6E0"/>
    <w:rsid w:val="11E73938"/>
    <w:rsid w:val="11F3CD5A"/>
    <w:rsid w:val="122EF406"/>
    <w:rsid w:val="126DB2D2"/>
    <w:rsid w:val="127697FB"/>
    <w:rsid w:val="127ED530"/>
    <w:rsid w:val="128EE0C9"/>
    <w:rsid w:val="12B5B56E"/>
    <w:rsid w:val="135085D3"/>
    <w:rsid w:val="13532BCA"/>
    <w:rsid w:val="1355B0D2"/>
    <w:rsid w:val="135F63B2"/>
    <w:rsid w:val="1363CF29"/>
    <w:rsid w:val="1387DF88"/>
    <w:rsid w:val="139180B0"/>
    <w:rsid w:val="139A1049"/>
    <w:rsid w:val="13B217E2"/>
    <w:rsid w:val="13C71879"/>
    <w:rsid w:val="13FCFFA0"/>
    <w:rsid w:val="1416EADF"/>
    <w:rsid w:val="1420A6D5"/>
    <w:rsid w:val="143B5488"/>
    <w:rsid w:val="148558EC"/>
    <w:rsid w:val="15169CD8"/>
    <w:rsid w:val="156DECE0"/>
    <w:rsid w:val="159F9218"/>
    <w:rsid w:val="160C4D5B"/>
    <w:rsid w:val="16147BBD"/>
    <w:rsid w:val="16AA842F"/>
    <w:rsid w:val="17906EC2"/>
    <w:rsid w:val="179DAFAA"/>
    <w:rsid w:val="17C4D695"/>
    <w:rsid w:val="17C70795"/>
    <w:rsid w:val="180F3C28"/>
    <w:rsid w:val="182ABDEF"/>
    <w:rsid w:val="18870E70"/>
    <w:rsid w:val="18F1BBFA"/>
    <w:rsid w:val="19005BCF"/>
    <w:rsid w:val="1919FEBA"/>
    <w:rsid w:val="197EEFC5"/>
    <w:rsid w:val="1A2E8B38"/>
    <w:rsid w:val="1B037CDE"/>
    <w:rsid w:val="1B0EE70F"/>
    <w:rsid w:val="1B39A731"/>
    <w:rsid w:val="1B486F51"/>
    <w:rsid w:val="1B53DDFE"/>
    <w:rsid w:val="1B766D6E"/>
    <w:rsid w:val="1BF79FFC"/>
    <w:rsid w:val="1C11015D"/>
    <w:rsid w:val="1C39F3C6"/>
    <w:rsid w:val="1C664507"/>
    <w:rsid w:val="1CB3FA86"/>
    <w:rsid w:val="1CF251F3"/>
    <w:rsid w:val="1D30BE85"/>
    <w:rsid w:val="1D462BBD"/>
    <w:rsid w:val="1D98FA1D"/>
    <w:rsid w:val="1DDA9CF6"/>
    <w:rsid w:val="1DE63D76"/>
    <w:rsid w:val="1DFA297B"/>
    <w:rsid w:val="1DFBFA9D"/>
    <w:rsid w:val="1E137877"/>
    <w:rsid w:val="1E254018"/>
    <w:rsid w:val="1E3F7AAB"/>
    <w:rsid w:val="1E61BDB2"/>
    <w:rsid w:val="1E62E1F4"/>
    <w:rsid w:val="1EB02A15"/>
    <w:rsid w:val="1ED7472E"/>
    <w:rsid w:val="1EDA743A"/>
    <w:rsid w:val="1F0F27F5"/>
    <w:rsid w:val="1F2FDCB2"/>
    <w:rsid w:val="1F3C2577"/>
    <w:rsid w:val="1F81B3DE"/>
    <w:rsid w:val="1F932D02"/>
    <w:rsid w:val="1F942221"/>
    <w:rsid w:val="1FA34959"/>
    <w:rsid w:val="20018DA3"/>
    <w:rsid w:val="201E74A3"/>
    <w:rsid w:val="2076449B"/>
    <w:rsid w:val="208904DA"/>
    <w:rsid w:val="20ADE300"/>
    <w:rsid w:val="20BD33C5"/>
    <w:rsid w:val="20E2FFDE"/>
    <w:rsid w:val="21123DB8"/>
    <w:rsid w:val="211F14AF"/>
    <w:rsid w:val="212E5A6F"/>
    <w:rsid w:val="21407C1F"/>
    <w:rsid w:val="21699149"/>
    <w:rsid w:val="2188BE96"/>
    <w:rsid w:val="21966D98"/>
    <w:rsid w:val="21AE43D5"/>
    <w:rsid w:val="225E60FE"/>
    <w:rsid w:val="22EF62EF"/>
    <w:rsid w:val="2313C17B"/>
    <w:rsid w:val="23326F52"/>
    <w:rsid w:val="235D4A56"/>
    <w:rsid w:val="2377FAB5"/>
    <w:rsid w:val="24294BC1"/>
    <w:rsid w:val="244E6766"/>
    <w:rsid w:val="24FE9430"/>
    <w:rsid w:val="251D7E09"/>
    <w:rsid w:val="252817D5"/>
    <w:rsid w:val="25794A91"/>
    <w:rsid w:val="25B57F90"/>
    <w:rsid w:val="25BF9AC2"/>
    <w:rsid w:val="25C36068"/>
    <w:rsid w:val="25EF99B1"/>
    <w:rsid w:val="260B83EE"/>
    <w:rsid w:val="2678A2EB"/>
    <w:rsid w:val="26AD2851"/>
    <w:rsid w:val="26B06941"/>
    <w:rsid w:val="26B2F8F4"/>
    <w:rsid w:val="26C3E836"/>
    <w:rsid w:val="26DB3BB4"/>
    <w:rsid w:val="272ADE34"/>
    <w:rsid w:val="27BB5B58"/>
    <w:rsid w:val="27F2F674"/>
    <w:rsid w:val="28145FE6"/>
    <w:rsid w:val="281D1111"/>
    <w:rsid w:val="284A733A"/>
    <w:rsid w:val="29253606"/>
    <w:rsid w:val="2942393E"/>
    <w:rsid w:val="29465589"/>
    <w:rsid w:val="2999C4C8"/>
    <w:rsid w:val="2A416D8F"/>
    <w:rsid w:val="2AE085B0"/>
    <w:rsid w:val="2B0B9965"/>
    <w:rsid w:val="2B12ABC0"/>
    <w:rsid w:val="2B200611"/>
    <w:rsid w:val="2B22F513"/>
    <w:rsid w:val="2BD69A8A"/>
    <w:rsid w:val="2BFDD5A5"/>
    <w:rsid w:val="2C704CBA"/>
    <w:rsid w:val="2C914D07"/>
    <w:rsid w:val="2C9DAA6D"/>
    <w:rsid w:val="2CB27BB1"/>
    <w:rsid w:val="2CEAAA2C"/>
    <w:rsid w:val="2D5B5368"/>
    <w:rsid w:val="2DE19BAF"/>
    <w:rsid w:val="2DFC0BC3"/>
    <w:rsid w:val="2E1556CC"/>
    <w:rsid w:val="2E4F6BD8"/>
    <w:rsid w:val="2E82DFD9"/>
    <w:rsid w:val="2E9462C7"/>
    <w:rsid w:val="2E9E15BA"/>
    <w:rsid w:val="2EE09DB9"/>
    <w:rsid w:val="2F7B4101"/>
    <w:rsid w:val="2FE26343"/>
    <w:rsid w:val="2FFBEB41"/>
    <w:rsid w:val="3054EDA7"/>
    <w:rsid w:val="30D543BA"/>
    <w:rsid w:val="3144B10A"/>
    <w:rsid w:val="31C1EF20"/>
    <w:rsid w:val="320E144A"/>
    <w:rsid w:val="32465951"/>
    <w:rsid w:val="325BE1C9"/>
    <w:rsid w:val="32627C27"/>
    <w:rsid w:val="32D3D920"/>
    <w:rsid w:val="32D947ED"/>
    <w:rsid w:val="32DE565C"/>
    <w:rsid w:val="33B77089"/>
    <w:rsid w:val="34053CF4"/>
    <w:rsid w:val="3409978E"/>
    <w:rsid w:val="3425E8C1"/>
    <w:rsid w:val="347D0E9F"/>
    <w:rsid w:val="34CF01B1"/>
    <w:rsid w:val="34E2356A"/>
    <w:rsid w:val="34E464F5"/>
    <w:rsid w:val="3538AFC8"/>
    <w:rsid w:val="355D1701"/>
    <w:rsid w:val="35889558"/>
    <w:rsid w:val="35B0DE06"/>
    <w:rsid w:val="35B34546"/>
    <w:rsid w:val="35DF1ADF"/>
    <w:rsid w:val="35E7BE0E"/>
    <w:rsid w:val="35F8962E"/>
    <w:rsid w:val="360ADC4B"/>
    <w:rsid w:val="365D395D"/>
    <w:rsid w:val="36E6FABC"/>
    <w:rsid w:val="36F3A400"/>
    <w:rsid w:val="36F97EDA"/>
    <w:rsid w:val="37637C17"/>
    <w:rsid w:val="376AC211"/>
    <w:rsid w:val="37A7E2E5"/>
    <w:rsid w:val="37F769F9"/>
    <w:rsid w:val="3824712E"/>
    <w:rsid w:val="387C0218"/>
    <w:rsid w:val="388EE6C1"/>
    <w:rsid w:val="38A86989"/>
    <w:rsid w:val="38B30A24"/>
    <w:rsid w:val="3906609C"/>
    <w:rsid w:val="3995F369"/>
    <w:rsid w:val="39BA2501"/>
    <w:rsid w:val="39C1ACB2"/>
    <w:rsid w:val="3A3180C2"/>
    <w:rsid w:val="3A32183A"/>
    <w:rsid w:val="3A48186E"/>
    <w:rsid w:val="3A78C9E8"/>
    <w:rsid w:val="3A91835C"/>
    <w:rsid w:val="3AA3DE56"/>
    <w:rsid w:val="3AB8DDEF"/>
    <w:rsid w:val="3B58DA47"/>
    <w:rsid w:val="3B62E496"/>
    <w:rsid w:val="3B73B5C9"/>
    <w:rsid w:val="3BC6C55E"/>
    <w:rsid w:val="3BCC412A"/>
    <w:rsid w:val="3BE13A16"/>
    <w:rsid w:val="3BF0D52A"/>
    <w:rsid w:val="3C0F2465"/>
    <w:rsid w:val="3CC7F815"/>
    <w:rsid w:val="3CF103A7"/>
    <w:rsid w:val="3CF8D2E6"/>
    <w:rsid w:val="3D02A6AA"/>
    <w:rsid w:val="3D539B4D"/>
    <w:rsid w:val="3D9DAB66"/>
    <w:rsid w:val="3DC57DE9"/>
    <w:rsid w:val="3DF9B7B7"/>
    <w:rsid w:val="3E0901F9"/>
    <w:rsid w:val="3E790F4A"/>
    <w:rsid w:val="3E819448"/>
    <w:rsid w:val="3F14FDCC"/>
    <w:rsid w:val="3F70DDC8"/>
    <w:rsid w:val="3FA70374"/>
    <w:rsid w:val="40085F99"/>
    <w:rsid w:val="403FA405"/>
    <w:rsid w:val="40B7198F"/>
    <w:rsid w:val="413A8DB6"/>
    <w:rsid w:val="415DA574"/>
    <w:rsid w:val="41ACB4F8"/>
    <w:rsid w:val="41F06DCD"/>
    <w:rsid w:val="420CC00C"/>
    <w:rsid w:val="42434594"/>
    <w:rsid w:val="426A06DA"/>
    <w:rsid w:val="4293671E"/>
    <w:rsid w:val="42CC9EA2"/>
    <w:rsid w:val="42FD5767"/>
    <w:rsid w:val="432741F2"/>
    <w:rsid w:val="432FF474"/>
    <w:rsid w:val="43A972C8"/>
    <w:rsid w:val="43F20A75"/>
    <w:rsid w:val="4443013A"/>
    <w:rsid w:val="44A64ABB"/>
    <w:rsid w:val="44B590EC"/>
    <w:rsid w:val="4560856C"/>
    <w:rsid w:val="458D143E"/>
    <w:rsid w:val="45900515"/>
    <w:rsid w:val="45A4803C"/>
    <w:rsid w:val="45F1400C"/>
    <w:rsid w:val="460BD3CA"/>
    <w:rsid w:val="46170B2A"/>
    <w:rsid w:val="463856EC"/>
    <w:rsid w:val="4699EC0F"/>
    <w:rsid w:val="46D35F08"/>
    <w:rsid w:val="474A42B8"/>
    <w:rsid w:val="477F6C06"/>
    <w:rsid w:val="47A89F2D"/>
    <w:rsid w:val="47B69A31"/>
    <w:rsid w:val="4803E34D"/>
    <w:rsid w:val="48068CC2"/>
    <w:rsid w:val="483845DB"/>
    <w:rsid w:val="48882873"/>
    <w:rsid w:val="4917E764"/>
    <w:rsid w:val="491A0FD5"/>
    <w:rsid w:val="498EC46F"/>
    <w:rsid w:val="49EA12D1"/>
    <w:rsid w:val="4A03CC41"/>
    <w:rsid w:val="4A0D8D68"/>
    <w:rsid w:val="4A209CC2"/>
    <w:rsid w:val="4A296A4D"/>
    <w:rsid w:val="4A2F6308"/>
    <w:rsid w:val="4A33694E"/>
    <w:rsid w:val="4A5A63A9"/>
    <w:rsid w:val="4AC08E3C"/>
    <w:rsid w:val="4B14EA19"/>
    <w:rsid w:val="4B3E3C2F"/>
    <w:rsid w:val="4BBBBBAC"/>
    <w:rsid w:val="4C6731F1"/>
    <w:rsid w:val="4CD66AFE"/>
    <w:rsid w:val="4CE9A0EC"/>
    <w:rsid w:val="4D0F1AC3"/>
    <w:rsid w:val="4DD29AB6"/>
    <w:rsid w:val="4DE20826"/>
    <w:rsid w:val="4DF1CE66"/>
    <w:rsid w:val="4E17649B"/>
    <w:rsid w:val="4E849D11"/>
    <w:rsid w:val="4EC93EC9"/>
    <w:rsid w:val="4F1251A2"/>
    <w:rsid w:val="4F12BD40"/>
    <w:rsid w:val="4F55610D"/>
    <w:rsid w:val="4F659FC5"/>
    <w:rsid w:val="4F8EA1F1"/>
    <w:rsid w:val="4FA2682E"/>
    <w:rsid w:val="4FD7C28B"/>
    <w:rsid w:val="4FFE299A"/>
    <w:rsid w:val="50237B91"/>
    <w:rsid w:val="502AFFF4"/>
    <w:rsid w:val="50421467"/>
    <w:rsid w:val="50A941E5"/>
    <w:rsid w:val="50BEB431"/>
    <w:rsid w:val="51211FCC"/>
    <w:rsid w:val="5188F213"/>
    <w:rsid w:val="51DF0014"/>
    <w:rsid w:val="51EE982A"/>
    <w:rsid w:val="529ED09D"/>
    <w:rsid w:val="52C47C8D"/>
    <w:rsid w:val="52D3AFFC"/>
    <w:rsid w:val="52EF1C2F"/>
    <w:rsid w:val="53FABF7A"/>
    <w:rsid w:val="54165DCE"/>
    <w:rsid w:val="545E21DF"/>
    <w:rsid w:val="5476E49A"/>
    <w:rsid w:val="54AA541F"/>
    <w:rsid w:val="54EA5E73"/>
    <w:rsid w:val="54F68391"/>
    <w:rsid w:val="54F7842C"/>
    <w:rsid w:val="5507B3B4"/>
    <w:rsid w:val="550A59B4"/>
    <w:rsid w:val="550EF551"/>
    <w:rsid w:val="5527350B"/>
    <w:rsid w:val="554531EF"/>
    <w:rsid w:val="55775BE2"/>
    <w:rsid w:val="55A8A994"/>
    <w:rsid w:val="55B8F2E7"/>
    <w:rsid w:val="56596328"/>
    <w:rsid w:val="567C2569"/>
    <w:rsid w:val="56BABEE8"/>
    <w:rsid w:val="57E5BF1A"/>
    <w:rsid w:val="57E683C5"/>
    <w:rsid w:val="57F53389"/>
    <w:rsid w:val="580BFE06"/>
    <w:rsid w:val="582991C7"/>
    <w:rsid w:val="58354C0C"/>
    <w:rsid w:val="586250AD"/>
    <w:rsid w:val="58837785"/>
    <w:rsid w:val="58923C68"/>
    <w:rsid w:val="58D5E899"/>
    <w:rsid w:val="58FD25E0"/>
    <w:rsid w:val="593225FE"/>
    <w:rsid w:val="5932F047"/>
    <w:rsid w:val="596B89A9"/>
    <w:rsid w:val="596F025C"/>
    <w:rsid w:val="597106E1"/>
    <w:rsid w:val="5971E7D9"/>
    <w:rsid w:val="5985CC8A"/>
    <w:rsid w:val="59D20295"/>
    <w:rsid w:val="5A669BBA"/>
    <w:rsid w:val="5A72166F"/>
    <w:rsid w:val="5A9C4066"/>
    <w:rsid w:val="5AEE13A4"/>
    <w:rsid w:val="5B2C7302"/>
    <w:rsid w:val="5B9E26AC"/>
    <w:rsid w:val="5BD50AFA"/>
    <w:rsid w:val="5C103AFE"/>
    <w:rsid w:val="5C143685"/>
    <w:rsid w:val="5C3C3642"/>
    <w:rsid w:val="5C47A073"/>
    <w:rsid w:val="5C62D654"/>
    <w:rsid w:val="5C6A5796"/>
    <w:rsid w:val="5C906B4E"/>
    <w:rsid w:val="5CA0170A"/>
    <w:rsid w:val="5CAEEC2B"/>
    <w:rsid w:val="5CB898C5"/>
    <w:rsid w:val="5D104513"/>
    <w:rsid w:val="5D267259"/>
    <w:rsid w:val="5D4C07FB"/>
    <w:rsid w:val="5D597E53"/>
    <w:rsid w:val="5D6F1E83"/>
    <w:rsid w:val="5DDB2678"/>
    <w:rsid w:val="5DDFBE86"/>
    <w:rsid w:val="5E251872"/>
    <w:rsid w:val="5E31010C"/>
    <w:rsid w:val="5E8037B8"/>
    <w:rsid w:val="5E920993"/>
    <w:rsid w:val="5EA2B0CB"/>
    <w:rsid w:val="5EBC9A6C"/>
    <w:rsid w:val="5EC34498"/>
    <w:rsid w:val="5EE16523"/>
    <w:rsid w:val="5EE54770"/>
    <w:rsid w:val="5EF72F05"/>
    <w:rsid w:val="5F16C2FB"/>
    <w:rsid w:val="5F3DEAB7"/>
    <w:rsid w:val="5F4416FB"/>
    <w:rsid w:val="5F45DD63"/>
    <w:rsid w:val="5F7AC2F4"/>
    <w:rsid w:val="6005D514"/>
    <w:rsid w:val="6024369F"/>
    <w:rsid w:val="606D956F"/>
    <w:rsid w:val="608076F7"/>
    <w:rsid w:val="61266C34"/>
    <w:rsid w:val="6138CF08"/>
    <w:rsid w:val="61445F9C"/>
    <w:rsid w:val="61A08133"/>
    <w:rsid w:val="61CA80ED"/>
    <w:rsid w:val="61FDA7DE"/>
    <w:rsid w:val="62230C4F"/>
    <w:rsid w:val="62AA772B"/>
    <w:rsid w:val="62AAD124"/>
    <w:rsid w:val="63112515"/>
    <w:rsid w:val="633E22AA"/>
    <w:rsid w:val="639AA9A9"/>
    <w:rsid w:val="63ADE15E"/>
    <w:rsid w:val="63BFBE48"/>
    <w:rsid w:val="63DDFB60"/>
    <w:rsid w:val="6409BF5A"/>
    <w:rsid w:val="6432F032"/>
    <w:rsid w:val="64760CF5"/>
    <w:rsid w:val="64AA9177"/>
    <w:rsid w:val="64C1E442"/>
    <w:rsid w:val="653FFECC"/>
    <w:rsid w:val="654D17DC"/>
    <w:rsid w:val="6552F55D"/>
    <w:rsid w:val="655E512D"/>
    <w:rsid w:val="6567D5CB"/>
    <w:rsid w:val="657F9C67"/>
    <w:rsid w:val="659B0961"/>
    <w:rsid w:val="65D14E3C"/>
    <w:rsid w:val="668E313B"/>
    <w:rsid w:val="66ECE992"/>
    <w:rsid w:val="675240E4"/>
    <w:rsid w:val="678D2F63"/>
    <w:rsid w:val="67A57E4D"/>
    <w:rsid w:val="67F6AC18"/>
    <w:rsid w:val="682CB452"/>
    <w:rsid w:val="6833FEB7"/>
    <w:rsid w:val="689CB406"/>
    <w:rsid w:val="693D67E5"/>
    <w:rsid w:val="697C0944"/>
    <w:rsid w:val="69B3F149"/>
    <w:rsid w:val="69F91B99"/>
    <w:rsid w:val="6A67647A"/>
    <w:rsid w:val="6AB3D992"/>
    <w:rsid w:val="6ABFFB9E"/>
    <w:rsid w:val="6ADC63F0"/>
    <w:rsid w:val="6AEAAA6A"/>
    <w:rsid w:val="6B107EBD"/>
    <w:rsid w:val="6B3AE7E0"/>
    <w:rsid w:val="6B422EC7"/>
    <w:rsid w:val="6B5ED745"/>
    <w:rsid w:val="6B66A21D"/>
    <w:rsid w:val="6B74564D"/>
    <w:rsid w:val="6BA7859B"/>
    <w:rsid w:val="6C036397"/>
    <w:rsid w:val="6C6032E7"/>
    <w:rsid w:val="6C852E7B"/>
    <w:rsid w:val="6C95A3A2"/>
    <w:rsid w:val="6D6C8EBC"/>
    <w:rsid w:val="6DB3D71B"/>
    <w:rsid w:val="6DE60B11"/>
    <w:rsid w:val="6DE6FD67"/>
    <w:rsid w:val="6E86FFAB"/>
    <w:rsid w:val="6EADDDB0"/>
    <w:rsid w:val="6EBDACD1"/>
    <w:rsid w:val="6EDA32AB"/>
    <w:rsid w:val="6EE9FD92"/>
    <w:rsid w:val="6F003097"/>
    <w:rsid w:val="6F6406C7"/>
    <w:rsid w:val="6FAFE8C9"/>
    <w:rsid w:val="6FFB2175"/>
    <w:rsid w:val="6FFB5469"/>
    <w:rsid w:val="700A4DCD"/>
    <w:rsid w:val="702A940D"/>
    <w:rsid w:val="7045A6B1"/>
    <w:rsid w:val="71236D4F"/>
    <w:rsid w:val="713B8A63"/>
    <w:rsid w:val="715D2929"/>
    <w:rsid w:val="715FAD6A"/>
    <w:rsid w:val="717ECA14"/>
    <w:rsid w:val="71835030"/>
    <w:rsid w:val="719BB733"/>
    <w:rsid w:val="71BBAE5C"/>
    <w:rsid w:val="71C5549A"/>
    <w:rsid w:val="71C936A8"/>
    <w:rsid w:val="71CD0140"/>
    <w:rsid w:val="71F155FD"/>
    <w:rsid w:val="71FA9FCD"/>
    <w:rsid w:val="72561922"/>
    <w:rsid w:val="72F3DB57"/>
    <w:rsid w:val="732D3623"/>
    <w:rsid w:val="7333D17A"/>
    <w:rsid w:val="73959B37"/>
    <w:rsid w:val="7434015B"/>
    <w:rsid w:val="748083AF"/>
    <w:rsid w:val="7497BD58"/>
    <w:rsid w:val="74AABB2C"/>
    <w:rsid w:val="74FBC66C"/>
    <w:rsid w:val="74FDD35B"/>
    <w:rsid w:val="751AEB1C"/>
    <w:rsid w:val="75CD866F"/>
    <w:rsid w:val="75D2A172"/>
    <w:rsid w:val="75E717C0"/>
    <w:rsid w:val="75F95FF9"/>
    <w:rsid w:val="761872A9"/>
    <w:rsid w:val="763A0B78"/>
    <w:rsid w:val="765FA01B"/>
    <w:rsid w:val="7680EFF7"/>
    <w:rsid w:val="76E7BA84"/>
    <w:rsid w:val="770A22B6"/>
    <w:rsid w:val="7720B159"/>
    <w:rsid w:val="773DA781"/>
    <w:rsid w:val="777BE0C9"/>
    <w:rsid w:val="779B33D1"/>
    <w:rsid w:val="779D63A1"/>
    <w:rsid w:val="77DE6458"/>
    <w:rsid w:val="77E0DA4C"/>
    <w:rsid w:val="785AD189"/>
    <w:rsid w:val="78CE16EB"/>
    <w:rsid w:val="78F6BA22"/>
    <w:rsid w:val="798B066D"/>
    <w:rsid w:val="7A0311F1"/>
    <w:rsid w:val="7A33AFCF"/>
    <w:rsid w:val="7A62B0A0"/>
    <w:rsid w:val="7AFB0BBA"/>
    <w:rsid w:val="7B40D07D"/>
    <w:rsid w:val="7B6A982F"/>
    <w:rsid w:val="7B6D8977"/>
    <w:rsid w:val="7BC1902E"/>
    <w:rsid w:val="7BE00BFE"/>
    <w:rsid w:val="7CA4BDF1"/>
    <w:rsid w:val="7CAE2451"/>
    <w:rsid w:val="7D0B9DAE"/>
    <w:rsid w:val="7DD7D3BB"/>
    <w:rsid w:val="7E054A53"/>
    <w:rsid w:val="7E3B09F1"/>
    <w:rsid w:val="7E470AED"/>
    <w:rsid w:val="7EA3343A"/>
    <w:rsid w:val="7EB31A3B"/>
    <w:rsid w:val="7F59B7B9"/>
    <w:rsid w:val="7F5AF157"/>
    <w:rsid w:val="7F8AA96B"/>
    <w:rsid w:val="7F960282"/>
    <w:rsid w:val="7FCBB6D8"/>
    <w:rsid w:val="7FE08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55DC05"/>
  <w15:chartTrackingRefBased/>
  <w15:docId w15:val="{6D5C56D0-C3FB-41E7-BE0E-D1530D36B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3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4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BC1EE8"/>
    <w:pPr>
      <w:ind w:left="720"/>
      <w:contextualSpacing/>
    </w:pPr>
  </w:style>
  <w:style w:type="paragraph" w:customStyle="1" w:styleId="paragraph">
    <w:name w:val="paragraph"/>
    <w:basedOn w:val="Normal"/>
    <w:rsid w:val="007F28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CA" w:eastAsia="en-CA"/>
    </w:rPr>
  </w:style>
  <w:style w:type="character" w:customStyle="1" w:styleId="normaltextrun">
    <w:name w:val="normaltextrun"/>
    <w:basedOn w:val="DefaultParagraphFont"/>
    <w:rsid w:val="007F2824"/>
  </w:style>
  <w:style w:type="character" w:customStyle="1" w:styleId="eop">
    <w:name w:val="eop"/>
    <w:basedOn w:val="DefaultParagraphFont"/>
    <w:rsid w:val="007F2824"/>
  </w:style>
  <w:style w:type="character" w:styleId="UnresolvedMention">
    <w:name w:val="Unresolved Mention"/>
    <w:basedOn w:val="DefaultParagraphFont"/>
    <w:uiPriority w:val="99"/>
    <w:semiHidden/>
    <w:unhideWhenUsed/>
    <w:rsid w:val="001708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1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0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6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form.jotform.com/212755757513057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hyperlink" Target="https://xtensio.com/user-persona-template/" TargetMode="External"/><Relationship Id="R95c37566136a4fe8" Type="http://schemas.microsoft.com/office/2019/09/relationships/intelligence" Target="intelligenc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yperlink" Target="https://online.visual-paradigm.com/driv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nngroup.com/articles/user-need-statements/" TargetMode="External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&amp;Leila\AppData\Local\Microsoft\Office\16.0\DTS\en-US%7b1036FADD-277C-470D-ABEF-7B20DD960A00%7d\%7b74E711ED-A178-4A25-90E3-7D1EF0417A4A%7dtf0283505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B5059DE17342128DB37ACA640985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1EE72-2FEB-40C9-926B-32633561952F}"/>
      </w:docPartPr>
      <w:docPartBody>
        <w:p w:rsidR="00895AFD" w:rsidRDefault="0051448E">
          <w:pPr>
            <w:pStyle w:val="6AB5059DE17342128DB37ACA6409855A"/>
          </w:pPr>
          <w:r w:rsidRPr="00D5413C">
            <w:t>REPORT SUBTITLE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GMinchoE">
    <w:altName w:val="HG明朝E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48E"/>
    <w:rsid w:val="00116086"/>
    <w:rsid w:val="002573A2"/>
    <w:rsid w:val="0044026E"/>
    <w:rsid w:val="0051448E"/>
    <w:rsid w:val="005F4137"/>
    <w:rsid w:val="00895AFD"/>
    <w:rsid w:val="008C1269"/>
    <w:rsid w:val="00AB1C06"/>
    <w:rsid w:val="00AE6DBB"/>
    <w:rsid w:val="00C40871"/>
    <w:rsid w:val="00D777AF"/>
    <w:rsid w:val="00D96D33"/>
    <w:rsid w:val="00E1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B5059DE17342128DB37ACA6409855A">
    <w:name w:val="6AB5059DE17342128DB37ACA6409855A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F4226D209C9545B7ECD567E08B594B" ma:contentTypeVersion="10" ma:contentTypeDescription="Create a new document." ma:contentTypeScope="" ma:versionID="cabe41c2994c87b50ea697727dbc8620">
  <xsd:schema xmlns:xsd="http://www.w3.org/2001/XMLSchema" xmlns:xs="http://www.w3.org/2001/XMLSchema" xmlns:p="http://schemas.microsoft.com/office/2006/metadata/properties" xmlns:ns2="45518a04-f904-44ff-a5a3-84fa15811aa2" targetNamespace="http://schemas.microsoft.com/office/2006/metadata/properties" ma:root="true" ma:fieldsID="f576fc9121571ecb314ac7cea1f9786f" ns2:_="">
    <xsd:import namespace="45518a04-f904-44ff-a5a3-84fa15811a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518a04-f904-44ff-a5a3-84fa15811a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94095-A0CE-4661-B6BD-68F5CC3391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89AB32-98BC-4545-991F-1318EE2E31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0F59EC-DA4F-4185-8B99-7ADC122631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518a04-f904-44ff-a5a3-84fa15811a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B666A2-8BD2-4553-97F7-796C4E390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{74E711ED-A178-4A25-90E3-7D1EF0417A4A}tf02835058_win32</Template>
  <TotalTime>5</TotalTime>
  <Pages>20</Pages>
  <Words>2204</Words>
  <Characters>12564</Characters>
  <Application>Microsoft Office Word</Application>
  <DocSecurity>0</DocSecurity>
  <Lines>104</Lines>
  <Paragraphs>29</Paragraphs>
  <ScaleCrop>false</ScaleCrop>
  <Company/>
  <LinksUpToDate>false</LinksUpToDate>
  <CharactersWithSpaces>14739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Ivan&amp;Leila</dc:creator>
  <cp:keywords/>
  <dc:description/>
  <cp:lastModifiedBy>Paignton Wild</cp:lastModifiedBy>
  <cp:revision>586</cp:revision>
  <dcterms:created xsi:type="dcterms:W3CDTF">2021-10-18T20:15:00Z</dcterms:created>
  <dcterms:modified xsi:type="dcterms:W3CDTF">2021-11-19T18:18:00Z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0x01010085F4226D209C9545B7ECD567E08B594B</vt:lpwstr>
  </property>
</Properties>
</file>